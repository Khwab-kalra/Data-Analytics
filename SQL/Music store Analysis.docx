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61D18854" w14:textId="77777777" w:rsidTr="00B0688D">
        <w:trPr>
          <w:trHeight w:val="1771"/>
        </w:trPr>
        <w:tc>
          <w:tcPr>
            <w:tcW w:w="7240" w:type="dxa"/>
            <w:tcBorders>
              <w:top w:val="nil"/>
              <w:left w:val="nil"/>
              <w:bottom w:val="nil"/>
              <w:right w:val="nil"/>
            </w:tcBorders>
          </w:tcPr>
          <w:p w14:paraId="4403D364" w14:textId="77777777" w:rsidR="00B0688D" w:rsidRDefault="00B0688D" w:rsidP="001406ED">
            <w:r>
              <w:rPr>
                <w:noProof/>
              </w:rPr>
              <mc:AlternateContent>
                <mc:Choice Requires="wps">
                  <w:drawing>
                    <wp:inline distT="0" distB="0" distL="0" distR="0" wp14:anchorId="707BED5F" wp14:editId="545562DA">
                      <wp:extent cx="4579620" cy="1744980"/>
                      <wp:effectExtent l="0" t="0" r="0" b="7620"/>
                      <wp:docPr id="8" name="Text Box 8"/>
                      <wp:cNvGraphicFramePr/>
                      <a:graphic xmlns:a="http://schemas.openxmlformats.org/drawingml/2006/main">
                        <a:graphicData uri="http://schemas.microsoft.com/office/word/2010/wordprocessingShape">
                          <wps:wsp>
                            <wps:cNvSpPr txBox="1"/>
                            <wps:spPr>
                              <a:xfrm>
                                <a:off x="0" y="0"/>
                                <a:ext cx="4579620" cy="1744980"/>
                              </a:xfrm>
                              <a:prstGeom prst="rect">
                                <a:avLst/>
                              </a:prstGeom>
                              <a:noFill/>
                              <a:ln w="6350">
                                <a:noFill/>
                              </a:ln>
                            </wps:spPr>
                            <wps:txbx>
                              <w:txbxContent>
                                <w:p w14:paraId="27FC54BF" w14:textId="5784EA9C" w:rsidR="001406ED" w:rsidRDefault="001406ED" w:rsidP="002E0194">
                                  <w:pPr>
                                    <w:pStyle w:val="Title"/>
                                  </w:pPr>
                                  <w:r>
                                    <w:t>MUSIC STORE</w:t>
                                  </w:r>
                                </w:p>
                                <w:p w14:paraId="4A44AE3F" w14:textId="187A40B2" w:rsidR="001406ED" w:rsidRPr="002E0194" w:rsidRDefault="001406ED" w:rsidP="002E0194">
                                  <w:pPr>
                                    <w:pStyle w:val="Title"/>
                                  </w:pPr>
                                  <w: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7BED5F" id="_x0000_t202" coordsize="21600,21600" o:spt="202" path="m,l,21600r21600,l21600,xe">
                      <v:stroke joinstyle="miter"/>
                      <v:path gradientshapeok="t" o:connecttype="rect"/>
                    </v:shapetype>
                    <v:shape id="Text Box 8" o:spid="_x0000_s1026" type="#_x0000_t202" style="width:360.6pt;height:13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" filled="f" stroked="f" strokeweight=".5pt">
                      <v:textbox>
                        <w:txbxContent>
                          <w:p w14:paraId="27FC54BF" w14:textId="5784EA9C" w:rsidR="001406ED" w:rsidRDefault="001406ED" w:rsidP="002E0194">
                            <w:pPr>
                              <w:pStyle w:val="Title"/>
                            </w:pPr>
                            <w:r>
                              <w:t>MUSIC STORE</w:t>
                            </w:r>
                          </w:p>
                          <w:p w14:paraId="4A44AE3F" w14:textId="187A40B2" w:rsidR="001406ED" w:rsidRPr="002E0194" w:rsidRDefault="001406ED" w:rsidP="002E0194">
                            <w:pPr>
                              <w:pStyle w:val="Title"/>
                            </w:pPr>
                            <w:r>
                              <w:t>ANALYSIS</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35C93458" w14:textId="77777777" w:rsidTr="00B0688D">
        <w:trPr>
          <w:trHeight w:val="2043"/>
        </w:trPr>
        <w:tc>
          <w:tcPr>
            <w:tcW w:w="4572" w:type="dxa"/>
          </w:tcPr>
          <w:p w14:paraId="3E67F906" w14:textId="1C2E7889" w:rsidR="00B0688D" w:rsidRDefault="00B0688D" w:rsidP="001406ED">
            <w:r>
              <w:rPr>
                <w:noProof/>
              </w:rPr>
              <mc:AlternateContent>
                <mc:Choice Requires="wps">
                  <w:drawing>
                    <wp:inline distT="0" distB="0" distL="0" distR="0" wp14:anchorId="210A4181" wp14:editId="7782ECFA">
                      <wp:extent cx="2842054" cy="518160"/>
                      <wp:effectExtent l="0" t="0" r="0" b="0"/>
                      <wp:docPr id="6" name="Text Box 6"/>
                      <wp:cNvGraphicFramePr/>
                      <a:graphic xmlns:a="http://schemas.openxmlformats.org/drawingml/2006/main">
                        <a:graphicData uri="http://schemas.microsoft.com/office/word/2010/wordprocessingShape">
                          <wps:wsp>
                            <wps:cNvSpPr txBox="1"/>
                            <wps:spPr>
                              <a:xfrm>
                                <a:off x="0" y="0"/>
                                <a:ext cx="2842054" cy="518160"/>
                              </a:xfrm>
                              <a:prstGeom prst="rect">
                                <a:avLst/>
                              </a:prstGeom>
                              <a:noFill/>
                              <a:ln w="6350">
                                <a:noFill/>
                              </a:ln>
                            </wps:spPr>
                            <wps:txbx>
                              <w:txbxContent>
                                <w:p w14:paraId="523D4A1C" w14:textId="420C36A1" w:rsidR="00B0688D" w:rsidRPr="002178B9" w:rsidRDefault="001406ED" w:rsidP="004F2231">
                                  <w:pPr>
                                    <w:rPr>
                                      <w:rFonts w:asciiTheme="majorHAnsi" w:hAnsiTheme="majorHAnsi"/>
                                      <w:color w:val="0189F9" w:themeColor="accent1"/>
                                      <w:sz w:val="48"/>
                                      <w:szCs w:val="48"/>
                                    </w:rPr>
                                  </w:pPr>
                                  <w:r>
                                    <w:rPr>
                                      <w:rFonts w:asciiTheme="majorHAnsi" w:hAnsiTheme="majorHAnsi"/>
                                      <w:color w:val="0189F9" w:themeColor="accent1"/>
                                      <w:sz w:val="48"/>
                                      <w:szCs w:val="48"/>
                                    </w:rPr>
                                    <w:t>SQL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0A4181" id="Text Box 6" o:spid="_x0000_s1027" type="#_x0000_t202" style="width:223.8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9uGgIAADMEAAAOAAAAZHJzL2Uyb0RvYy54bWysU9uO2yAQfa/Uf0C8N740SbN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" filled="f" stroked="f" strokeweight=".5pt">
                      <v:textbox>
                        <w:txbxContent>
                          <w:p w14:paraId="523D4A1C" w14:textId="420C36A1" w:rsidR="00B0688D" w:rsidRPr="002178B9" w:rsidRDefault="001406ED" w:rsidP="004F2231">
                            <w:pPr>
                              <w:rPr>
                                <w:rFonts w:asciiTheme="majorHAnsi" w:hAnsiTheme="majorHAnsi"/>
                                <w:color w:val="0189F9" w:themeColor="accent1"/>
                                <w:sz w:val="48"/>
                                <w:szCs w:val="48"/>
                              </w:rPr>
                            </w:pPr>
                            <w:r>
                              <w:rPr>
                                <w:rFonts w:asciiTheme="majorHAnsi" w:hAnsiTheme="majorHAnsi"/>
                                <w:color w:val="0189F9" w:themeColor="accent1"/>
                                <w:sz w:val="48"/>
                                <w:szCs w:val="48"/>
                              </w:rPr>
                              <w:t>SQL PROJECT</w:t>
                            </w: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65F75AE0" w14:textId="77777777" w:rsidTr="007057F4">
        <w:trPr>
          <w:trHeight w:val="1080"/>
        </w:trPr>
        <w:tc>
          <w:tcPr>
            <w:tcW w:w="5449" w:type="dxa"/>
            <w:vAlign w:val="center"/>
          </w:tcPr>
          <w:p w14:paraId="02E9F3A8" w14:textId="77777777" w:rsidR="00B0688D" w:rsidRDefault="00B0688D" w:rsidP="001406ED">
            <w:r>
              <w:rPr>
                <w:noProof/>
              </w:rPr>
              <mc:AlternateContent>
                <mc:Choice Requires="wps">
                  <w:drawing>
                    <wp:inline distT="0" distB="0" distL="0" distR="0" wp14:anchorId="3DACF0C0" wp14:editId="2E9CDA4E">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5CA97F9E" w14:textId="1D3F3059" w:rsidR="001406ED" w:rsidRDefault="001406ED" w:rsidP="007057F4">
                                  <w:pPr>
                                    <w:rPr>
                                      <w:sz w:val="32"/>
                                      <w:szCs w:val="32"/>
                                    </w:rPr>
                                  </w:pPr>
                                  <w:r>
                                    <w:rPr>
                                      <w:sz w:val="32"/>
                                      <w:szCs w:val="32"/>
                                    </w:rPr>
                                    <w:t>Khwab Kalra</w:t>
                                  </w:r>
                                </w:p>
                                <w:p w14:paraId="2F6E017B" w14:textId="5534CAFB" w:rsidR="001406ED" w:rsidRPr="001406ED" w:rsidRDefault="001406ED" w:rsidP="007057F4">
                                  <w:pPr>
                                    <w:rPr>
                                      <w:sz w:val="32"/>
                                      <w:szCs w:val="32"/>
                                    </w:rPr>
                                  </w:pPr>
                                  <w:r>
                                    <w:rPr>
                                      <w:sz w:val="32"/>
                                      <w:szCs w:val="32"/>
                                    </w:rPr>
                                    <w:t>Khwabkalra1@gmail.com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ACF0C0"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" filled="f" stroked="f" strokeweight=".5pt">
                      <v:textbox>
                        <w:txbxContent>
                          <w:p w14:paraId="5CA97F9E" w14:textId="1D3F3059" w:rsidR="001406ED" w:rsidRDefault="001406ED" w:rsidP="007057F4">
                            <w:pPr>
                              <w:rPr>
                                <w:sz w:val="32"/>
                                <w:szCs w:val="32"/>
                              </w:rPr>
                            </w:pPr>
                            <w:r>
                              <w:rPr>
                                <w:sz w:val="32"/>
                                <w:szCs w:val="32"/>
                              </w:rPr>
                              <w:t>Khwab Kalra</w:t>
                            </w:r>
                          </w:p>
                          <w:p w14:paraId="2F6E017B" w14:textId="5534CAFB" w:rsidR="001406ED" w:rsidRPr="001406ED" w:rsidRDefault="001406ED" w:rsidP="007057F4">
                            <w:pPr>
                              <w:rPr>
                                <w:sz w:val="32"/>
                                <w:szCs w:val="32"/>
                              </w:rPr>
                            </w:pPr>
                            <w:r>
                              <w:rPr>
                                <w:sz w:val="32"/>
                                <w:szCs w:val="32"/>
                              </w:rPr>
                              <w:t>Khwabkalra1@gmail.com</w:t>
                            </w:r>
                          </w:p>
                        </w:txbxContent>
                      </v:textbox>
                      <w10:anchorlock/>
                    </v:shape>
                  </w:pict>
                </mc:Fallback>
              </mc:AlternateContent>
            </w:r>
          </w:p>
        </w:tc>
        <w:tc>
          <w:tcPr>
            <w:tcW w:w="4901" w:type="dxa"/>
            <w:vAlign w:val="center"/>
          </w:tcPr>
          <w:p w14:paraId="643525C8" w14:textId="7F0B0F84" w:rsidR="00B0688D" w:rsidRDefault="00B0688D" w:rsidP="001406ED"/>
        </w:tc>
      </w:tr>
    </w:tbl>
    <w:p w14:paraId="5D661F76" w14:textId="77777777" w:rsidR="008A3C95" w:rsidRDefault="008A3C95" w:rsidP="001406ED"/>
    <w:p w14:paraId="31D1D4C6" w14:textId="77777777" w:rsidR="008A3C95" w:rsidRDefault="002E0194" w:rsidP="001406ED">
      <w:r>
        <w:rPr>
          <w:noProof/>
        </w:rPr>
        <w:drawing>
          <wp:anchor distT="0" distB="0" distL="114300" distR="114300" simplePos="0" relativeHeight="251662336" behindDoc="1" locked="0" layoutInCell="1" allowOverlap="1" wp14:anchorId="46810E8B" wp14:editId="0EEB2602">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0288" behindDoc="1" locked="0" layoutInCell="1" allowOverlap="1" wp14:anchorId="0DBC676C" wp14:editId="075C8E12">
            <wp:simplePos x="0" y="0"/>
            <wp:positionH relativeFrom="column">
              <wp:posOffset>-12065</wp:posOffset>
            </wp:positionH>
            <wp:positionV relativeFrom="paragraph">
              <wp:posOffset>3037598</wp:posOffset>
            </wp:positionV>
            <wp:extent cx="7045257" cy="3329054"/>
            <wp:effectExtent l="0" t="0" r="3810" b="5080"/>
            <wp:wrapNone/>
            <wp:docPr id="3"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usiness center image"/>
                    <pic:cNvPicPr/>
                  </pic:nvPicPr>
                  <pic:blipFill>
                    <a:blip r:embed="rId9">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791E65CB" wp14:editId="1390C9EC">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4F75918A" wp14:editId="7AD33478">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2097750693"/>
        <w:docPartObj>
          <w:docPartGallery w:val="Table of Contents"/>
          <w:docPartUnique/>
        </w:docPartObj>
      </w:sdtPr>
      <w:sdtContent>
        <w:p w14:paraId="59DC80C7" w14:textId="77777777" w:rsidR="001670A7" w:rsidRDefault="001670A7" w:rsidP="001406ED">
          <w:pPr>
            <w:pStyle w:val="TOCHeading"/>
            <w:framePr w:wrap="around" w:y="1279"/>
            <w:jc w:val="left"/>
          </w:pPr>
          <w:r>
            <w:t>Contents</w:t>
          </w:r>
        </w:p>
        <w:p w14:paraId="7B452BC1" w14:textId="712AC6FA" w:rsidR="001670A7" w:rsidRDefault="001406ED" w:rsidP="00934B74">
          <w:pPr>
            <w:pStyle w:val="TOC1"/>
            <w:spacing w:line="480" w:lineRule="auto"/>
          </w:pPr>
          <w:r>
            <w:t xml:space="preserve">Objective </w:t>
          </w:r>
          <w:r w:rsidR="001670A7">
            <w:ptab w:relativeTo="margin" w:alignment="right" w:leader="dot"/>
          </w:r>
          <w:r w:rsidR="004800B2">
            <w:rPr>
              <w:bCs/>
            </w:rPr>
            <w:t>2</w:t>
          </w:r>
        </w:p>
        <w:p w14:paraId="27AC86AC" w14:textId="21019DD3" w:rsidR="001670A7" w:rsidRPr="001406ED" w:rsidRDefault="001406ED" w:rsidP="00934B74">
          <w:pPr>
            <w:pStyle w:val="TOC2"/>
            <w:spacing w:line="480" w:lineRule="auto"/>
          </w:pPr>
          <w:r>
            <w:t xml:space="preserve">Queries </w:t>
          </w:r>
          <w:r w:rsidR="001670A7">
            <w:ptab w:relativeTo="margin" w:alignment="right" w:leader="dot"/>
          </w:r>
          <w:r w:rsidR="004800B2">
            <w:t>3</w:t>
          </w:r>
        </w:p>
        <w:p w14:paraId="20B73C31" w14:textId="503C47DA" w:rsidR="001670A7" w:rsidRDefault="001406ED" w:rsidP="00934B74">
          <w:pPr>
            <w:pStyle w:val="TOC3"/>
            <w:spacing w:line="480" w:lineRule="auto"/>
            <w:ind w:left="0"/>
          </w:pPr>
          <w:r>
            <w:t xml:space="preserve">Dataset </w:t>
          </w:r>
          <w:r w:rsidR="001670A7">
            <w:ptab w:relativeTo="margin" w:alignment="right" w:leader="dot"/>
          </w:r>
          <w:r w:rsidR="004800B2">
            <w:t>4</w:t>
          </w:r>
        </w:p>
        <w:p w14:paraId="308CF71F" w14:textId="378F7E5C" w:rsidR="001670A7" w:rsidRDefault="004800B2" w:rsidP="00934B74">
          <w:pPr>
            <w:pStyle w:val="TOC1"/>
            <w:spacing w:line="480" w:lineRule="auto"/>
          </w:pPr>
          <w:r>
            <w:t>Learning Outcomes</w:t>
          </w:r>
          <w:r w:rsidR="001670A7">
            <w:ptab w:relativeTo="margin" w:alignment="right" w:leader="dot"/>
          </w:r>
          <w:r>
            <w:rPr>
              <w:bCs/>
            </w:rPr>
            <w:t>5</w:t>
          </w:r>
        </w:p>
        <w:p w14:paraId="0337CA28" w14:textId="7B131096" w:rsidR="001670A7" w:rsidRDefault="001406ED" w:rsidP="00934B74">
          <w:pPr>
            <w:pStyle w:val="TOC2"/>
            <w:spacing w:line="480" w:lineRule="auto"/>
          </w:pPr>
          <w:r>
            <w:t xml:space="preserve">About </w:t>
          </w:r>
          <w:r w:rsidR="004800B2">
            <w:t>Me</w:t>
          </w:r>
          <w:r w:rsidR="001670A7">
            <w:ptab w:relativeTo="margin" w:alignment="right" w:leader="dot"/>
          </w:r>
          <w:r w:rsidR="004800B2">
            <w:t>6</w:t>
          </w:r>
        </w:p>
      </w:sdtContent>
    </w:sdt>
    <w:p w14:paraId="0E530E2A" w14:textId="77777777" w:rsidR="004F2231" w:rsidRDefault="004F2231" w:rsidP="001406ED">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48DE8FFA" w14:textId="77777777" w:rsidTr="004F2231">
        <w:trPr>
          <w:trHeight w:val="1375"/>
        </w:trPr>
        <w:tc>
          <w:tcPr>
            <w:tcW w:w="4925" w:type="dxa"/>
            <w:tcBorders>
              <w:top w:val="nil"/>
              <w:left w:val="nil"/>
              <w:bottom w:val="nil"/>
              <w:right w:val="nil"/>
            </w:tcBorders>
            <w:vAlign w:val="center"/>
          </w:tcPr>
          <w:p w14:paraId="23532C7E" w14:textId="681BEDD5" w:rsidR="004F2231" w:rsidRDefault="00934B74" w:rsidP="001406ED">
            <w:pPr>
              <w:pStyle w:val="Heading1"/>
              <w:framePr w:hSpace="0" w:wrap="auto" w:vAnchor="margin" w:hAnchor="text" w:yAlign="inline"/>
              <w:jc w:val="left"/>
            </w:pPr>
            <w:r>
              <w:lastRenderedPageBreak/>
              <w:t>OBJECTIVE</w:t>
            </w:r>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061"/>
      </w:tblGrid>
      <w:tr w:rsidR="004F2231" w14:paraId="70C8FBD8" w14:textId="77777777" w:rsidTr="002178B9">
        <w:trPr>
          <w:trHeight w:val="3386"/>
        </w:trPr>
        <w:tc>
          <w:tcPr>
            <w:tcW w:w="10061" w:type="dxa"/>
            <w:tcBorders>
              <w:top w:val="nil"/>
              <w:left w:val="nil"/>
              <w:bottom w:val="nil"/>
              <w:right w:val="nil"/>
            </w:tcBorders>
          </w:tcPr>
          <w:p w14:paraId="30B96E29" w14:textId="29EC100C" w:rsidR="00934B74" w:rsidRDefault="00934B74" w:rsidP="001406ED">
            <w:pPr>
              <w:pStyle w:val="Content"/>
              <w:framePr w:hSpace="0" w:wrap="auto" w:vAnchor="margin" w:hAnchor="text" w:yAlign="inline"/>
              <w:rPr>
                <w:b/>
                <w:bCs/>
                <w:sz w:val="32"/>
                <w:szCs w:val="24"/>
              </w:rPr>
            </w:pPr>
            <w:r>
              <w:rPr>
                <w:noProof/>
              </w:rPr>
              <w:drawing>
                <wp:anchor distT="0" distB="0" distL="114300" distR="114300" simplePos="0" relativeHeight="251663360" behindDoc="0" locked="0" layoutInCell="1" allowOverlap="1" wp14:anchorId="0CF4DB1F" wp14:editId="6218FB1C">
                  <wp:simplePos x="0" y="0"/>
                  <wp:positionH relativeFrom="column">
                    <wp:posOffset>1088572</wp:posOffset>
                  </wp:positionH>
                  <wp:positionV relativeFrom="paragraph">
                    <wp:posOffset>544</wp:posOffset>
                  </wp:positionV>
                  <wp:extent cx="4136390" cy="21196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837473B0-CC2E-450A-ABE3-18F120FF3D39}">
                                <a1611:picAttrSrcUrl xmlns:a1611="http://schemas.microsoft.com/office/drawing/2016/11/main" r:id="rId15"/>
                              </a:ext>
                            </a:extLst>
                          </a:blip>
                          <a:stretch>
                            <a:fillRect/>
                          </a:stretch>
                        </pic:blipFill>
                        <pic:spPr>
                          <a:xfrm>
                            <a:off x="0" y="0"/>
                            <a:ext cx="4136390" cy="2119630"/>
                          </a:xfrm>
                          <a:prstGeom prst="rect">
                            <a:avLst/>
                          </a:prstGeom>
                        </pic:spPr>
                      </pic:pic>
                    </a:graphicData>
                  </a:graphic>
                  <wp14:sizeRelH relativeFrom="margin">
                    <wp14:pctWidth>0</wp14:pctWidth>
                  </wp14:sizeRelH>
                  <wp14:sizeRelV relativeFrom="margin">
                    <wp14:pctHeight>0</wp14:pctHeight>
                  </wp14:sizeRelV>
                </wp:anchor>
              </w:drawing>
            </w:r>
          </w:p>
          <w:p w14:paraId="44B81406" w14:textId="77777777" w:rsidR="004F2231" w:rsidRPr="00934B74" w:rsidRDefault="00934B74" w:rsidP="00934B74">
            <w:pPr>
              <w:pStyle w:val="Content"/>
              <w:framePr w:hSpace="0" w:wrap="auto" w:vAnchor="margin" w:hAnchor="text" w:yAlign="inline"/>
              <w:numPr>
                <w:ilvl w:val="0"/>
                <w:numId w:val="21"/>
              </w:numPr>
            </w:pPr>
            <w:r w:rsidRPr="00934B74">
              <w:rPr>
                <w:b/>
                <w:bCs/>
                <w:sz w:val="32"/>
                <w:szCs w:val="24"/>
              </w:rPr>
              <w:t>Analyzing the music playlist database using SQL to help the store understand its Bussiness Growth by answering simple queries.</w:t>
            </w:r>
          </w:p>
          <w:p w14:paraId="0D57C008" w14:textId="77777777" w:rsidR="00934B74" w:rsidRDefault="00934B74" w:rsidP="00934B74">
            <w:pPr>
              <w:pStyle w:val="Content"/>
              <w:framePr w:hSpace="0" w:wrap="auto" w:vAnchor="margin" w:hAnchor="text" w:yAlign="inline"/>
            </w:pPr>
          </w:p>
          <w:p w14:paraId="00EF1AEB" w14:textId="77777777" w:rsidR="00934B74" w:rsidRDefault="00934B74" w:rsidP="00934B74">
            <w:pPr>
              <w:pStyle w:val="Content"/>
              <w:framePr w:hSpace="0" w:wrap="auto" w:vAnchor="margin" w:hAnchor="text" w:yAlign="inline"/>
            </w:pPr>
          </w:p>
          <w:p w14:paraId="01CB56AE" w14:textId="0A77CB28" w:rsidR="00934B74" w:rsidRPr="002178B9" w:rsidRDefault="00934B74" w:rsidP="00934B74">
            <w:pPr>
              <w:pStyle w:val="Content"/>
              <w:framePr w:hSpace="0" w:wrap="auto" w:vAnchor="margin" w:hAnchor="text" w:yAlign="inline"/>
            </w:pPr>
          </w:p>
        </w:tc>
      </w:tr>
    </w:tbl>
    <w:p w14:paraId="62369EA7" w14:textId="77777777" w:rsidR="006074A1" w:rsidRDefault="00293CF1">
      <w:r>
        <w:rPr>
          <w:b w:val="0"/>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6074A1" w14:paraId="69A7AF84" w14:textId="77777777" w:rsidTr="007F6511">
        <w:trPr>
          <w:trHeight w:val="1375"/>
        </w:trPr>
        <w:tc>
          <w:tcPr>
            <w:tcW w:w="4925" w:type="dxa"/>
            <w:tcBorders>
              <w:top w:val="nil"/>
              <w:left w:val="nil"/>
              <w:bottom w:val="nil"/>
              <w:right w:val="nil"/>
            </w:tcBorders>
            <w:vAlign w:val="center"/>
          </w:tcPr>
          <w:p w14:paraId="64714D19" w14:textId="77777777" w:rsidR="006074A1" w:rsidRDefault="006074A1" w:rsidP="007F6511">
            <w:pPr>
              <w:pStyle w:val="Heading1"/>
              <w:framePr w:hSpace="0" w:wrap="auto" w:vAnchor="margin" w:hAnchor="text" w:yAlign="inline"/>
              <w:jc w:val="left"/>
            </w:pPr>
            <w:r>
              <w:lastRenderedPageBreak/>
              <w:t>QUERIES</w:t>
            </w:r>
          </w:p>
        </w:tc>
      </w:tr>
    </w:tbl>
    <w:p w14:paraId="4A235505" w14:textId="653E5104" w:rsidR="00293CF1" w:rsidRDefault="006074A1">
      <w:r>
        <w:rPr>
          <w:noProof/>
        </w:rPr>
        <mc:AlternateContent>
          <mc:Choice Requires="wps">
            <w:drawing>
              <wp:inline distT="0" distB="0" distL="0" distR="0" wp14:anchorId="22B6F98C" wp14:editId="3DD2B214">
                <wp:extent cx="6620934" cy="7281333"/>
                <wp:effectExtent l="0" t="0" r="0" b="0"/>
                <wp:docPr id="140970250" name="Text Box 140970250"/>
                <wp:cNvGraphicFramePr/>
                <a:graphic xmlns:a="http://schemas.openxmlformats.org/drawingml/2006/main">
                  <a:graphicData uri="http://schemas.microsoft.com/office/word/2010/wordprocessingShape">
                    <wps:wsp>
                      <wps:cNvSpPr txBox="1"/>
                      <wps:spPr>
                        <a:xfrm>
                          <a:off x="0" y="0"/>
                          <a:ext cx="6620934" cy="7281333"/>
                        </a:xfrm>
                        <a:prstGeom prst="rect">
                          <a:avLst/>
                        </a:prstGeom>
                        <a:noFill/>
                        <a:ln w="6350">
                          <a:noFill/>
                        </a:ln>
                      </wps:spPr>
                      <wps:txbx>
                        <w:txbxContent>
                          <w:p w14:paraId="225D9DD9" w14:textId="77777777" w:rsidR="006074A1" w:rsidRPr="002178B9" w:rsidRDefault="006074A1" w:rsidP="006074A1">
                            <w:pPr>
                              <w:pStyle w:val="Heading2"/>
                            </w:pPr>
                            <w:r>
                              <w:t xml:space="preserve">Question set </w:t>
                            </w:r>
                            <w:proofErr w:type="gramStart"/>
                            <w:r>
                              <w:t>1</w:t>
                            </w:r>
                            <w:proofErr w:type="gramEnd"/>
                          </w:p>
                          <w:p w14:paraId="7C7D46A0"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rPr>
                              <w:t>Who is the senior most employee based on job title?</w:t>
                            </w:r>
                          </w:p>
                          <w:p w14:paraId="6D0B5C30"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rPr>
                              <w:t>Which countries have the most invoices?</w:t>
                            </w:r>
                          </w:p>
                          <w:p w14:paraId="67DC8536"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rPr>
                              <w:t xml:space="preserve">What are top 3 values of </w:t>
                            </w:r>
                            <w:r w:rsidRPr="006074A1">
                              <w:rPr>
                                <w:rFonts w:ascii="Arial" w:hAnsi="Arial" w:cs="Arial"/>
                                <w:sz w:val="24"/>
                                <w:szCs w:val="24"/>
                              </w:rPr>
                              <w:tab/>
                              <w:t>total invoice?</w:t>
                            </w:r>
                          </w:p>
                          <w:p w14:paraId="11EF587D"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rPr>
                              <w:t xml:space="preserve">Which city has the best customers? </w:t>
                            </w:r>
                            <w:r w:rsidRPr="006074A1">
                              <w:rPr>
                                <w:rFonts w:ascii="Arial" w:hAnsi="Arial" w:cs="Arial"/>
                                <w:sz w:val="24"/>
                                <w:szCs w:val="24"/>
                                <w:lang w:val="en-AU"/>
                              </w:rPr>
                              <w:t>We would like to throw a promotional music festival in the city we made the most money. Write a query that returns one city that has highest sum of invoice totals. Return both the city name and sum of all invoice totals.</w:t>
                            </w:r>
                          </w:p>
                          <w:p w14:paraId="26226E28"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lang w:val="en-AU"/>
                              </w:rPr>
                              <w:t>Who is the best customer? The customer who has spent the most money will be declared the best customer. Write a Query that returns the person who has spent the most money.</w:t>
                            </w:r>
                          </w:p>
                          <w:p w14:paraId="11E8B798" w14:textId="77777777" w:rsidR="006074A1" w:rsidRPr="002178B9" w:rsidRDefault="006074A1" w:rsidP="006074A1">
                            <w:pPr>
                              <w:pStyle w:val="Heading2"/>
                            </w:pPr>
                            <w:r>
                              <w:t xml:space="preserve">Question set </w:t>
                            </w:r>
                            <w:proofErr w:type="gramStart"/>
                            <w:r>
                              <w:t>2</w:t>
                            </w:r>
                            <w:proofErr w:type="gramEnd"/>
                          </w:p>
                          <w:p w14:paraId="27D80B80" w14:textId="77777777" w:rsidR="006074A1" w:rsidRPr="006074A1" w:rsidRDefault="006074A1" w:rsidP="006074A1">
                            <w:pPr>
                              <w:pStyle w:val="Content"/>
                              <w:numPr>
                                <w:ilvl w:val="0"/>
                                <w:numId w:val="23"/>
                              </w:numPr>
                              <w:spacing w:line="276" w:lineRule="auto"/>
                              <w:rPr>
                                <w:rFonts w:ascii="Arial" w:hAnsi="Arial" w:cs="Arial"/>
                                <w:sz w:val="24"/>
                                <w:szCs w:val="24"/>
                              </w:rPr>
                            </w:pPr>
                            <w:r w:rsidRPr="006074A1">
                              <w:rPr>
                                <w:rFonts w:ascii="Arial" w:hAnsi="Arial" w:cs="Arial"/>
                                <w:sz w:val="24"/>
                                <w:szCs w:val="24"/>
                              </w:rPr>
                              <w:t>Write a query to return the email, first name, last name &amp; Genre of All Rock Music Listeners. Return your list ordered alphabetically by email starting with A.</w:t>
                            </w:r>
                          </w:p>
                          <w:p w14:paraId="263DF9B4" w14:textId="77777777" w:rsidR="006074A1" w:rsidRPr="006074A1" w:rsidRDefault="006074A1" w:rsidP="006074A1">
                            <w:pPr>
                              <w:pStyle w:val="Content"/>
                              <w:numPr>
                                <w:ilvl w:val="0"/>
                                <w:numId w:val="23"/>
                              </w:numPr>
                              <w:spacing w:line="276" w:lineRule="auto"/>
                              <w:rPr>
                                <w:rFonts w:ascii="Arial" w:hAnsi="Arial" w:cs="Arial"/>
                                <w:sz w:val="24"/>
                                <w:szCs w:val="24"/>
                              </w:rPr>
                            </w:pPr>
                            <w:r w:rsidRPr="006074A1">
                              <w:rPr>
                                <w:rFonts w:ascii="Arial" w:hAnsi="Arial" w:cs="Arial"/>
                                <w:sz w:val="24"/>
                                <w:szCs w:val="24"/>
                              </w:rPr>
                              <w:t>Let’s invite the artists who have written the most rock music in our dataset. Write a query that returns the Artist name and total track count of top 10 rock bands.</w:t>
                            </w:r>
                          </w:p>
                          <w:p w14:paraId="32A13DD1" w14:textId="77777777" w:rsidR="006074A1" w:rsidRPr="006074A1" w:rsidRDefault="006074A1" w:rsidP="006074A1">
                            <w:pPr>
                              <w:pStyle w:val="Content"/>
                              <w:numPr>
                                <w:ilvl w:val="0"/>
                                <w:numId w:val="23"/>
                              </w:numPr>
                              <w:spacing w:line="276" w:lineRule="auto"/>
                              <w:rPr>
                                <w:rFonts w:ascii="Arial" w:hAnsi="Arial" w:cs="Arial"/>
                                <w:sz w:val="24"/>
                                <w:szCs w:val="24"/>
                              </w:rPr>
                            </w:pPr>
                            <w:r w:rsidRPr="006074A1">
                              <w:rPr>
                                <w:rFonts w:ascii="Arial" w:hAnsi="Arial" w:cs="Arial"/>
                                <w:sz w:val="24"/>
                                <w:szCs w:val="24"/>
                              </w:rPr>
                              <w:t>Return all the track names that have a song longer than the average song length. Return the name and Milliseconds for each track. Order by the song length with the longest songs listed first.</w:t>
                            </w:r>
                          </w:p>
                          <w:p w14:paraId="6ECD4314" w14:textId="77777777" w:rsidR="006074A1" w:rsidRDefault="006074A1" w:rsidP="006074A1">
                            <w:pPr>
                              <w:pStyle w:val="Content"/>
                            </w:pPr>
                          </w:p>
                          <w:p w14:paraId="53935365" w14:textId="77777777" w:rsidR="006074A1" w:rsidRDefault="006074A1" w:rsidP="006074A1">
                            <w:pPr>
                              <w:pStyle w:val="Heading2"/>
                            </w:pPr>
                            <w:r>
                              <w:t xml:space="preserve">Question set </w:t>
                            </w:r>
                            <w:proofErr w:type="gramStart"/>
                            <w:r>
                              <w:t>3</w:t>
                            </w:r>
                            <w:proofErr w:type="gramEnd"/>
                          </w:p>
                          <w:p w14:paraId="55F330B7" w14:textId="77777777" w:rsidR="006074A1" w:rsidRPr="006074A1" w:rsidRDefault="006074A1" w:rsidP="006074A1">
                            <w:pPr>
                              <w:pStyle w:val="ListParagraph"/>
                              <w:numPr>
                                <w:ilvl w:val="0"/>
                                <w:numId w:val="24"/>
                              </w:numPr>
                              <w:rPr>
                                <w:rFonts w:ascii="Arial" w:hAnsi="Arial" w:cs="Arial"/>
                                <w:sz w:val="24"/>
                                <w:szCs w:val="24"/>
                              </w:rPr>
                            </w:pPr>
                            <w:r w:rsidRPr="006074A1">
                              <w:rPr>
                                <w:rFonts w:ascii="Arial" w:hAnsi="Arial" w:cs="Arial"/>
                                <w:b w:val="0"/>
                                <w:bCs/>
                                <w:sz w:val="24"/>
                                <w:szCs w:val="24"/>
                              </w:rPr>
                              <w:t>Find how much money spent by each customer on artists? Write a query to return customer name, Artist name and total spent.</w:t>
                            </w:r>
                          </w:p>
                          <w:p w14:paraId="6DA0D350" w14:textId="77777777" w:rsidR="006074A1" w:rsidRPr="006074A1" w:rsidRDefault="006074A1" w:rsidP="006074A1">
                            <w:pPr>
                              <w:pStyle w:val="ListParagraph"/>
                              <w:numPr>
                                <w:ilvl w:val="0"/>
                                <w:numId w:val="24"/>
                              </w:numPr>
                              <w:rPr>
                                <w:rFonts w:ascii="Arial" w:hAnsi="Arial" w:cs="Arial"/>
                                <w:sz w:val="24"/>
                                <w:szCs w:val="24"/>
                              </w:rPr>
                            </w:pPr>
                            <w:r w:rsidRPr="006074A1">
                              <w:rPr>
                                <w:rFonts w:ascii="Arial" w:hAnsi="Arial" w:cs="Arial"/>
                                <w:b w:val="0"/>
                                <w:bCs/>
                                <w:sz w:val="24"/>
                                <w:szCs w:val="24"/>
                              </w:rPr>
                              <w:t>We want to find out most popular music genre for each country. We determine the most popular genre as the genre with highest number of purchases. Write a query that returns each country along with top Genres.</w:t>
                            </w:r>
                            <w:r>
                              <w:rPr>
                                <w:rFonts w:ascii="Arial" w:hAnsi="Arial" w:cs="Arial"/>
                                <w:b w:val="0"/>
                                <w:bCs/>
                                <w:sz w:val="24"/>
                                <w:szCs w:val="24"/>
                              </w:rPr>
                              <w:t xml:space="preserve"> For countries where the maximum number of purchases is shared return all Genres.</w:t>
                            </w:r>
                          </w:p>
                          <w:p w14:paraId="4DD7A769" w14:textId="417FEFA5" w:rsidR="006074A1" w:rsidRPr="006074A1" w:rsidRDefault="006074A1" w:rsidP="006074A1">
                            <w:pPr>
                              <w:pStyle w:val="ListParagraph"/>
                              <w:numPr>
                                <w:ilvl w:val="0"/>
                                <w:numId w:val="24"/>
                              </w:numPr>
                              <w:rPr>
                                <w:rFonts w:ascii="Arial" w:hAnsi="Arial" w:cs="Arial"/>
                                <w:sz w:val="24"/>
                                <w:szCs w:val="24"/>
                              </w:rPr>
                            </w:pPr>
                            <w:r>
                              <w:rPr>
                                <w:rFonts w:ascii="Arial" w:hAnsi="Arial" w:cs="Arial"/>
                                <w:b w:val="0"/>
                                <w:bCs/>
                                <w:sz w:val="24"/>
                                <w:szCs w:val="24"/>
                              </w:rPr>
                              <w:t>Wr</w:t>
                            </w:r>
                            <w:r>
                              <w:rPr>
                                <w:rFonts w:ascii="Arial" w:hAnsi="Arial" w:cs="Arial"/>
                                <w:b w:val="0"/>
                                <w:bCs/>
                                <w:sz w:val="24"/>
                                <w:szCs w:val="24"/>
                              </w:rPr>
                              <w:t>ite a Query that determines the customer that has spent the most on music for each country. Write a query that returns the country along with top customer and how much they spent</w:t>
                            </w:r>
                            <w:r w:rsidR="00655E98">
                              <w:rPr>
                                <w:rFonts w:ascii="Arial" w:hAnsi="Arial" w:cs="Arial"/>
                                <w:b w:val="0"/>
                                <w:bCs/>
                                <w:sz w:val="24"/>
                                <w:szCs w:val="24"/>
                              </w:rPr>
                              <w:t>. For Countries where top amount is shared, provide all customers who spent this amount.</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22B6F98C" id="Text Box 140970250" o:spid="_x0000_s1029" type="#_x0000_t202" style="width:521.35pt;height:57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" filled="f" stroked="f" strokeweight=".5pt">
                <v:textbox inset=",14.4pt">
                  <w:txbxContent>
                    <w:p w14:paraId="225D9DD9" w14:textId="77777777" w:rsidR="006074A1" w:rsidRPr="002178B9" w:rsidRDefault="006074A1" w:rsidP="006074A1">
                      <w:pPr>
                        <w:pStyle w:val="Heading2"/>
                      </w:pPr>
                      <w:r>
                        <w:t xml:space="preserve">Question set </w:t>
                      </w:r>
                      <w:proofErr w:type="gramStart"/>
                      <w:r>
                        <w:t>1</w:t>
                      </w:r>
                      <w:proofErr w:type="gramEnd"/>
                    </w:p>
                    <w:p w14:paraId="7C7D46A0"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rPr>
                        <w:t>Who is the senior most employee based on job title?</w:t>
                      </w:r>
                    </w:p>
                    <w:p w14:paraId="6D0B5C30"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rPr>
                        <w:t>Which countries have the most invoices?</w:t>
                      </w:r>
                    </w:p>
                    <w:p w14:paraId="67DC8536"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rPr>
                        <w:t xml:space="preserve">What are top 3 values of </w:t>
                      </w:r>
                      <w:r w:rsidRPr="006074A1">
                        <w:rPr>
                          <w:rFonts w:ascii="Arial" w:hAnsi="Arial" w:cs="Arial"/>
                          <w:sz w:val="24"/>
                          <w:szCs w:val="24"/>
                        </w:rPr>
                        <w:tab/>
                        <w:t>total invoice?</w:t>
                      </w:r>
                    </w:p>
                    <w:p w14:paraId="11EF587D"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rPr>
                        <w:t xml:space="preserve">Which city has the best customers? </w:t>
                      </w:r>
                      <w:r w:rsidRPr="006074A1">
                        <w:rPr>
                          <w:rFonts w:ascii="Arial" w:hAnsi="Arial" w:cs="Arial"/>
                          <w:sz w:val="24"/>
                          <w:szCs w:val="24"/>
                          <w:lang w:val="en-AU"/>
                        </w:rPr>
                        <w:t>We would like to throw a promotional music festival in the city we made the most money. Write a query that returns one city that has highest sum of invoice totals. Return both the city name and sum of all invoice totals.</w:t>
                      </w:r>
                    </w:p>
                    <w:p w14:paraId="26226E28" w14:textId="77777777" w:rsidR="006074A1" w:rsidRPr="006074A1" w:rsidRDefault="006074A1" w:rsidP="006074A1">
                      <w:pPr>
                        <w:pStyle w:val="Content"/>
                        <w:numPr>
                          <w:ilvl w:val="0"/>
                          <w:numId w:val="22"/>
                        </w:numPr>
                        <w:spacing w:line="276" w:lineRule="auto"/>
                        <w:rPr>
                          <w:rFonts w:ascii="Arial" w:hAnsi="Arial" w:cs="Arial"/>
                          <w:sz w:val="24"/>
                          <w:szCs w:val="24"/>
                        </w:rPr>
                      </w:pPr>
                      <w:r w:rsidRPr="006074A1">
                        <w:rPr>
                          <w:rFonts w:ascii="Arial" w:hAnsi="Arial" w:cs="Arial"/>
                          <w:sz w:val="24"/>
                          <w:szCs w:val="24"/>
                          <w:lang w:val="en-AU"/>
                        </w:rPr>
                        <w:t>Who is the best customer? The customer who has spent the most money will be declared the best customer. Write a Query that returns the person who has spent the most money.</w:t>
                      </w:r>
                    </w:p>
                    <w:p w14:paraId="11E8B798" w14:textId="77777777" w:rsidR="006074A1" w:rsidRPr="002178B9" w:rsidRDefault="006074A1" w:rsidP="006074A1">
                      <w:pPr>
                        <w:pStyle w:val="Heading2"/>
                      </w:pPr>
                      <w:r>
                        <w:t xml:space="preserve">Question set </w:t>
                      </w:r>
                      <w:proofErr w:type="gramStart"/>
                      <w:r>
                        <w:t>2</w:t>
                      </w:r>
                      <w:proofErr w:type="gramEnd"/>
                    </w:p>
                    <w:p w14:paraId="27D80B80" w14:textId="77777777" w:rsidR="006074A1" w:rsidRPr="006074A1" w:rsidRDefault="006074A1" w:rsidP="006074A1">
                      <w:pPr>
                        <w:pStyle w:val="Content"/>
                        <w:numPr>
                          <w:ilvl w:val="0"/>
                          <w:numId w:val="23"/>
                        </w:numPr>
                        <w:spacing w:line="276" w:lineRule="auto"/>
                        <w:rPr>
                          <w:rFonts w:ascii="Arial" w:hAnsi="Arial" w:cs="Arial"/>
                          <w:sz w:val="24"/>
                          <w:szCs w:val="24"/>
                        </w:rPr>
                      </w:pPr>
                      <w:r w:rsidRPr="006074A1">
                        <w:rPr>
                          <w:rFonts w:ascii="Arial" w:hAnsi="Arial" w:cs="Arial"/>
                          <w:sz w:val="24"/>
                          <w:szCs w:val="24"/>
                        </w:rPr>
                        <w:t>Write a query to return the email, first name, last name &amp; Genre of All Rock Music Listeners. Return your list ordered alphabetically by email starting with A.</w:t>
                      </w:r>
                    </w:p>
                    <w:p w14:paraId="263DF9B4" w14:textId="77777777" w:rsidR="006074A1" w:rsidRPr="006074A1" w:rsidRDefault="006074A1" w:rsidP="006074A1">
                      <w:pPr>
                        <w:pStyle w:val="Content"/>
                        <w:numPr>
                          <w:ilvl w:val="0"/>
                          <w:numId w:val="23"/>
                        </w:numPr>
                        <w:spacing w:line="276" w:lineRule="auto"/>
                        <w:rPr>
                          <w:rFonts w:ascii="Arial" w:hAnsi="Arial" w:cs="Arial"/>
                          <w:sz w:val="24"/>
                          <w:szCs w:val="24"/>
                        </w:rPr>
                      </w:pPr>
                      <w:r w:rsidRPr="006074A1">
                        <w:rPr>
                          <w:rFonts w:ascii="Arial" w:hAnsi="Arial" w:cs="Arial"/>
                          <w:sz w:val="24"/>
                          <w:szCs w:val="24"/>
                        </w:rPr>
                        <w:t>Let’s invite the artists who have written the most rock music in our dataset. Write a query that returns the Artist name and total track count of top 10 rock bands.</w:t>
                      </w:r>
                    </w:p>
                    <w:p w14:paraId="32A13DD1" w14:textId="77777777" w:rsidR="006074A1" w:rsidRPr="006074A1" w:rsidRDefault="006074A1" w:rsidP="006074A1">
                      <w:pPr>
                        <w:pStyle w:val="Content"/>
                        <w:numPr>
                          <w:ilvl w:val="0"/>
                          <w:numId w:val="23"/>
                        </w:numPr>
                        <w:spacing w:line="276" w:lineRule="auto"/>
                        <w:rPr>
                          <w:rFonts w:ascii="Arial" w:hAnsi="Arial" w:cs="Arial"/>
                          <w:sz w:val="24"/>
                          <w:szCs w:val="24"/>
                        </w:rPr>
                      </w:pPr>
                      <w:r w:rsidRPr="006074A1">
                        <w:rPr>
                          <w:rFonts w:ascii="Arial" w:hAnsi="Arial" w:cs="Arial"/>
                          <w:sz w:val="24"/>
                          <w:szCs w:val="24"/>
                        </w:rPr>
                        <w:t>Return all the track names that have a song longer than the average song length. Return the name and Milliseconds for each track. Order by the song length with the longest songs listed first.</w:t>
                      </w:r>
                    </w:p>
                    <w:p w14:paraId="6ECD4314" w14:textId="77777777" w:rsidR="006074A1" w:rsidRDefault="006074A1" w:rsidP="006074A1">
                      <w:pPr>
                        <w:pStyle w:val="Content"/>
                      </w:pPr>
                    </w:p>
                    <w:p w14:paraId="53935365" w14:textId="77777777" w:rsidR="006074A1" w:rsidRDefault="006074A1" w:rsidP="006074A1">
                      <w:pPr>
                        <w:pStyle w:val="Heading2"/>
                      </w:pPr>
                      <w:r>
                        <w:t xml:space="preserve">Question set </w:t>
                      </w:r>
                      <w:proofErr w:type="gramStart"/>
                      <w:r>
                        <w:t>3</w:t>
                      </w:r>
                      <w:proofErr w:type="gramEnd"/>
                    </w:p>
                    <w:p w14:paraId="55F330B7" w14:textId="77777777" w:rsidR="006074A1" w:rsidRPr="006074A1" w:rsidRDefault="006074A1" w:rsidP="006074A1">
                      <w:pPr>
                        <w:pStyle w:val="ListParagraph"/>
                        <w:numPr>
                          <w:ilvl w:val="0"/>
                          <w:numId w:val="24"/>
                        </w:numPr>
                        <w:rPr>
                          <w:rFonts w:ascii="Arial" w:hAnsi="Arial" w:cs="Arial"/>
                          <w:sz w:val="24"/>
                          <w:szCs w:val="24"/>
                        </w:rPr>
                      </w:pPr>
                      <w:r w:rsidRPr="006074A1">
                        <w:rPr>
                          <w:rFonts w:ascii="Arial" w:hAnsi="Arial" w:cs="Arial"/>
                          <w:b w:val="0"/>
                          <w:bCs/>
                          <w:sz w:val="24"/>
                          <w:szCs w:val="24"/>
                        </w:rPr>
                        <w:t>Find how much money spent by each customer on artists? Write a query to return customer name, Artist name and total spent.</w:t>
                      </w:r>
                    </w:p>
                    <w:p w14:paraId="6DA0D350" w14:textId="77777777" w:rsidR="006074A1" w:rsidRPr="006074A1" w:rsidRDefault="006074A1" w:rsidP="006074A1">
                      <w:pPr>
                        <w:pStyle w:val="ListParagraph"/>
                        <w:numPr>
                          <w:ilvl w:val="0"/>
                          <w:numId w:val="24"/>
                        </w:numPr>
                        <w:rPr>
                          <w:rFonts w:ascii="Arial" w:hAnsi="Arial" w:cs="Arial"/>
                          <w:sz w:val="24"/>
                          <w:szCs w:val="24"/>
                        </w:rPr>
                      </w:pPr>
                      <w:r w:rsidRPr="006074A1">
                        <w:rPr>
                          <w:rFonts w:ascii="Arial" w:hAnsi="Arial" w:cs="Arial"/>
                          <w:b w:val="0"/>
                          <w:bCs/>
                          <w:sz w:val="24"/>
                          <w:szCs w:val="24"/>
                        </w:rPr>
                        <w:t>We want to find out most popular music genre for each country. We determine the most popular genre as the genre with highest number of purchases. Write a query that returns each country along with top Genres.</w:t>
                      </w:r>
                      <w:r>
                        <w:rPr>
                          <w:rFonts w:ascii="Arial" w:hAnsi="Arial" w:cs="Arial"/>
                          <w:b w:val="0"/>
                          <w:bCs/>
                          <w:sz w:val="24"/>
                          <w:szCs w:val="24"/>
                        </w:rPr>
                        <w:t xml:space="preserve"> For countries where the maximum number of purchases is shared return all Genres.</w:t>
                      </w:r>
                    </w:p>
                    <w:p w14:paraId="4DD7A769" w14:textId="417FEFA5" w:rsidR="006074A1" w:rsidRPr="006074A1" w:rsidRDefault="006074A1" w:rsidP="006074A1">
                      <w:pPr>
                        <w:pStyle w:val="ListParagraph"/>
                        <w:numPr>
                          <w:ilvl w:val="0"/>
                          <w:numId w:val="24"/>
                        </w:numPr>
                        <w:rPr>
                          <w:rFonts w:ascii="Arial" w:hAnsi="Arial" w:cs="Arial"/>
                          <w:sz w:val="24"/>
                          <w:szCs w:val="24"/>
                        </w:rPr>
                      </w:pPr>
                      <w:r>
                        <w:rPr>
                          <w:rFonts w:ascii="Arial" w:hAnsi="Arial" w:cs="Arial"/>
                          <w:b w:val="0"/>
                          <w:bCs/>
                          <w:sz w:val="24"/>
                          <w:szCs w:val="24"/>
                        </w:rPr>
                        <w:t>Wr</w:t>
                      </w:r>
                      <w:r>
                        <w:rPr>
                          <w:rFonts w:ascii="Arial" w:hAnsi="Arial" w:cs="Arial"/>
                          <w:b w:val="0"/>
                          <w:bCs/>
                          <w:sz w:val="24"/>
                          <w:szCs w:val="24"/>
                        </w:rPr>
                        <w:t>ite a Query that determines the customer that has spent the most on music for each country. Write a query that returns the country along with top customer and how much they spent</w:t>
                      </w:r>
                      <w:r w:rsidR="00655E98">
                        <w:rPr>
                          <w:rFonts w:ascii="Arial" w:hAnsi="Arial" w:cs="Arial"/>
                          <w:b w:val="0"/>
                          <w:bCs/>
                          <w:sz w:val="24"/>
                          <w:szCs w:val="24"/>
                        </w:rPr>
                        <w:t>. For Countries where top amount is shared, provide all customers who spent this amount.</w:t>
                      </w:r>
                    </w:p>
                  </w:txbxContent>
                </v:textbox>
                <w10:anchorlock/>
              </v:shape>
            </w:pict>
          </mc:Fallback>
        </mc:AlternateContent>
      </w:r>
    </w:p>
    <w:p w14:paraId="2CAEAA1A" w14:textId="77777777" w:rsidR="001F0AF0" w:rsidRDefault="001F0AF0" w:rsidP="001406ED"/>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4A2FAA92" w14:textId="77777777" w:rsidTr="0084277E">
        <w:trPr>
          <w:trHeight w:val="1375"/>
        </w:trPr>
        <w:tc>
          <w:tcPr>
            <w:tcW w:w="4925" w:type="dxa"/>
            <w:tcBorders>
              <w:top w:val="nil"/>
              <w:left w:val="nil"/>
              <w:bottom w:val="nil"/>
              <w:right w:val="nil"/>
            </w:tcBorders>
            <w:vAlign w:val="center"/>
          </w:tcPr>
          <w:p w14:paraId="43C07AB1" w14:textId="711821D6" w:rsidR="0084277E" w:rsidRDefault="0084277E" w:rsidP="001406ED">
            <w:pPr>
              <w:pStyle w:val="Heading1"/>
              <w:framePr w:hSpace="0" w:wrap="auto" w:vAnchor="margin" w:hAnchor="text" w:yAlign="inline"/>
              <w:jc w:val="left"/>
            </w:pPr>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4865"/>
        <w:gridCol w:w="5196"/>
      </w:tblGrid>
      <w:tr w:rsidR="00655E98" w14:paraId="42D831D3" w14:textId="77777777" w:rsidTr="008C5106">
        <w:trPr>
          <w:trHeight w:val="2610"/>
        </w:trPr>
        <w:tc>
          <w:tcPr>
            <w:tcW w:w="4865" w:type="dxa"/>
          </w:tcPr>
          <w:p w14:paraId="21AF8DD0" w14:textId="284E5C48" w:rsidR="007C7473" w:rsidRPr="002178B9" w:rsidRDefault="00655E98" w:rsidP="001406ED">
            <w:pPr>
              <w:pStyle w:val="Content"/>
              <w:framePr w:hSpace="0" w:wrap="auto" w:vAnchor="margin" w:hAnchor="text" w:yAlign="inline"/>
            </w:pPr>
            <w:r>
              <w:rPr>
                <w:noProof/>
              </w:rPr>
              <w:drawing>
                <wp:anchor distT="0" distB="0" distL="114300" distR="114300" simplePos="0" relativeHeight="251664384" behindDoc="0" locked="0" layoutInCell="1" allowOverlap="1" wp14:anchorId="77BC8E7C" wp14:editId="389889DD">
                  <wp:simplePos x="0" y="0"/>
                  <wp:positionH relativeFrom="column">
                    <wp:posOffset>2135505</wp:posOffset>
                  </wp:positionH>
                  <wp:positionV relativeFrom="paragraph">
                    <wp:posOffset>1116965</wp:posOffset>
                  </wp:positionV>
                  <wp:extent cx="4523747" cy="3657600"/>
                  <wp:effectExtent l="0" t="0" r="0" b="0"/>
                  <wp:wrapNone/>
                  <wp:docPr id="94642861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8619" name="Picture 3"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770" cy="36657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6C8453DD" wp14:editId="6D642D6A">
                      <wp:extent cx="3064475" cy="4772025"/>
                      <wp:effectExtent l="0" t="0" r="0" b="0"/>
                      <wp:docPr id="28" name="Text Box 28"/>
                      <wp:cNvGraphicFramePr/>
                      <a:graphic xmlns:a="http://schemas.openxmlformats.org/drawingml/2006/main">
                        <a:graphicData uri="http://schemas.microsoft.com/office/word/2010/wordprocessingShape">
                          <wps:wsp>
                            <wps:cNvSpPr txBox="1"/>
                            <wps:spPr>
                              <a:xfrm>
                                <a:off x="0" y="0"/>
                                <a:ext cx="3064475" cy="4772025"/>
                              </a:xfrm>
                              <a:prstGeom prst="rect">
                                <a:avLst/>
                              </a:prstGeom>
                              <a:noFill/>
                              <a:ln w="6350">
                                <a:noFill/>
                              </a:ln>
                            </wps:spPr>
                            <wps:txbx>
                              <w:txbxContent>
                                <w:p w14:paraId="1FBA62F2" w14:textId="5E677513" w:rsidR="00655E98" w:rsidRDefault="00655E98" w:rsidP="00655E98">
                                  <w:pPr>
                                    <w:pStyle w:val="Heading2"/>
                                  </w:pPr>
                                  <w:r>
                                    <w:t>Music Store Database</w:t>
                                  </w:r>
                                </w:p>
                                <w:p w14:paraId="32DBA60F" w14:textId="4677C52B" w:rsidR="00655E98" w:rsidRDefault="00655E98" w:rsidP="00655E98">
                                  <w:r w:rsidRPr="00655E98">
                                    <w:t>As shown in the Data schema, the database consists of 11 tables namely:</w:t>
                                  </w:r>
                                </w:p>
                                <w:p w14:paraId="0FFEC3D9" w14:textId="0AC140B2" w:rsidR="00655E98" w:rsidRPr="00655E98" w:rsidRDefault="00655E98" w:rsidP="00655E98">
                                  <w:pPr>
                                    <w:pStyle w:val="ListParagraph"/>
                                    <w:numPr>
                                      <w:ilvl w:val="0"/>
                                      <w:numId w:val="25"/>
                                    </w:numPr>
                                    <w:spacing w:line="360" w:lineRule="auto"/>
                                  </w:pPr>
                                  <w:r w:rsidRPr="00655E98">
                                    <w:t>Artist</w:t>
                                  </w:r>
                                </w:p>
                                <w:p w14:paraId="056367A8" w14:textId="0BA75F58" w:rsidR="00655E98" w:rsidRPr="00655E98" w:rsidRDefault="00655E98" w:rsidP="00655E98">
                                  <w:pPr>
                                    <w:pStyle w:val="ListParagraph"/>
                                    <w:numPr>
                                      <w:ilvl w:val="0"/>
                                      <w:numId w:val="25"/>
                                    </w:numPr>
                                    <w:spacing w:line="360" w:lineRule="auto"/>
                                  </w:pPr>
                                  <w:r w:rsidRPr="00655E98">
                                    <w:t>Album</w:t>
                                  </w:r>
                                </w:p>
                                <w:p w14:paraId="6242C66A" w14:textId="0A9014AF" w:rsidR="00655E98" w:rsidRPr="00655E98" w:rsidRDefault="00655E98" w:rsidP="00655E98">
                                  <w:pPr>
                                    <w:pStyle w:val="ListParagraph"/>
                                    <w:numPr>
                                      <w:ilvl w:val="0"/>
                                      <w:numId w:val="25"/>
                                    </w:numPr>
                                    <w:spacing w:line="360" w:lineRule="auto"/>
                                  </w:pPr>
                                  <w:r w:rsidRPr="00655E98">
                                    <w:t>Track</w:t>
                                  </w:r>
                                </w:p>
                                <w:p w14:paraId="575E1936" w14:textId="107B8E36" w:rsidR="00655E98" w:rsidRPr="00655E98" w:rsidRDefault="00655E98" w:rsidP="00655E98">
                                  <w:pPr>
                                    <w:pStyle w:val="ListParagraph"/>
                                    <w:numPr>
                                      <w:ilvl w:val="0"/>
                                      <w:numId w:val="25"/>
                                    </w:numPr>
                                    <w:spacing w:line="360" w:lineRule="auto"/>
                                  </w:pPr>
                                  <w:r w:rsidRPr="00655E98">
                                    <w:t>Playlist Track</w:t>
                                  </w:r>
                                </w:p>
                                <w:p w14:paraId="3AFD2008" w14:textId="5A1C5486" w:rsidR="00655E98" w:rsidRPr="00655E98" w:rsidRDefault="00655E98" w:rsidP="00655E98">
                                  <w:pPr>
                                    <w:pStyle w:val="ListParagraph"/>
                                    <w:numPr>
                                      <w:ilvl w:val="0"/>
                                      <w:numId w:val="25"/>
                                    </w:numPr>
                                    <w:spacing w:line="360" w:lineRule="auto"/>
                                  </w:pPr>
                                  <w:r w:rsidRPr="00655E98">
                                    <w:t>Playlist</w:t>
                                  </w:r>
                                </w:p>
                                <w:p w14:paraId="33F73896" w14:textId="61BD84E9" w:rsidR="00655E98" w:rsidRPr="00655E98" w:rsidRDefault="00655E98" w:rsidP="00655E98">
                                  <w:pPr>
                                    <w:pStyle w:val="ListParagraph"/>
                                    <w:numPr>
                                      <w:ilvl w:val="0"/>
                                      <w:numId w:val="25"/>
                                    </w:numPr>
                                    <w:spacing w:line="360" w:lineRule="auto"/>
                                  </w:pPr>
                                  <w:r w:rsidRPr="00655E98">
                                    <w:t>Media Type</w:t>
                                  </w:r>
                                </w:p>
                                <w:p w14:paraId="399DFE84" w14:textId="2D4B1CB5" w:rsidR="00655E98" w:rsidRPr="00655E98" w:rsidRDefault="00655E98" w:rsidP="00655E98">
                                  <w:pPr>
                                    <w:pStyle w:val="ListParagraph"/>
                                    <w:numPr>
                                      <w:ilvl w:val="0"/>
                                      <w:numId w:val="25"/>
                                    </w:numPr>
                                    <w:spacing w:line="360" w:lineRule="auto"/>
                                  </w:pPr>
                                  <w:r w:rsidRPr="00655E98">
                                    <w:t>Genre</w:t>
                                  </w:r>
                                </w:p>
                                <w:p w14:paraId="4CDFC570" w14:textId="424DBCD8" w:rsidR="00655E98" w:rsidRPr="00655E98" w:rsidRDefault="00655E98" w:rsidP="00655E98">
                                  <w:pPr>
                                    <w:pStyle w:val="ListParagraph"/>
                                    <w:numPr>
                                      <w:ilvl w:val="0"/>
                                      <w:numId w:val="25"/>
                                    </w:numPr>
                                    <w:spacing w:line="360" w:lineRule="auto"/>
                                  </w:pPr>
                                  <w:r w:rsidRPr="00655E98">
                                    <w:t>Invoice Line</w:t>
                                  </w:r>
                                </w:p>
                                <w:p w14:paraId="673D6149" w14:textId="17E829CA" w:rsidR="00655E98" w:rsidRPr="00655E98" w:rsidRDefault="00655E98" w:rsidP="00655E98">
                                  <w:pPr>
                                    <w:pStyle w:val="ListParagraph"/>
                                    <w:numPr>
                                      <w:ilvl w:val="0"/>
                                      <w:numId w:val="25"/>
                                    </w:numPr>
                                    <w:spacing w:line="360" w:lineRule="auto"/>
                                  </w:pPr>
                                  <w:r w:rsidRPr="00655E98">
                                    <w:t>Invoice</w:t>
                                  </w:r>
                                </w:p>
                                <w:p w14:paraId="1F96D688" w14:textId="36C0508F" w:rsidR="00655E98" w:rsidRPr="00655E98" w:rsidRDefault="00655E98" w:rsidP="00655E98">
                                  <w:pPr>
                                    <w:pStyle w:val="ListParagraph"/>
                                    <w:numPr>
                                      <w:ilvl w:val="0"/>
                                      <w:numId w:val="25"/>
                                    </w:numPr>
                                    <w:spacing w:line="360" w:lineRule="auto"/>
                                  </w:pPr>
                                  <w:r w:rsidRPr="00655E98">
                                    <w:t xml:space="preserve">Customer </w:t>
                                  </w:r>
                                </w:p>
                                <w:p w14:paraId="415DCFD4" w14:textId="6B239C90" w:rsidR="00655E98" w:rsidRPr="00655E98" w:rsidRDefault="00655E98" w:rsidP="00655E98">
                                  <w:pPr>
                                    <w:pStyle w:val="ListParagraph"/>
                                    <w:numPr>
                                      <w:ilvl w:val="0"/>
                                      <w:numId w:val="25"/>
                                    </w:numPr>
                                    <w:spacing w:line="360" w:lineRule="auto"/>
                                  </w:pPr>
                                  <w:r w:rsidRPr="00655E98">
                                    <w:t>Employee</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6C8453DD" id="Text Box 28" o:spid="_x0000_s1030" type="#_x0000_t202" style="width:241.3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" filled="f" stroked="f" strokeweight=".5pt">
                      <v:textbox inset=",14.4pt">
                        <w:txbxContent>
                          <w:p w14:paraId="1FBA62F2" w14:textId="5E677513" w:rsidR="00655E98" w:rsidRDefault="00655E98" w:rsidP="00655E98">
                            <w:pPr>
                              <w:pStyle w:val="Heading2"/>
                            </w:pPr>
                            <w:r>
                              <w:t>Music Store Database</w:t>
                            </w:r>
                          </w:p>
                          <w:p w14:paraId="32DBA60F" w14:textId="4677C52B" w:rsidR="00655E98" w:rsidRDefault="00655E98" w:rsidP="00655E98">
                            <w:r w:rsidRPr="00655E98">
                              <w:t>As shown in the Data schema, the database consists of 11 tables namely:</w:t>
                            </w:r>
                          </w:p>
                          <w:p w14:paraId="0FFEC3D9" w14:textId="0AC140B2" w:rsidR="00655E98" w:rsidRPr="00655E98" w:rsidRDefault="00655E98" w:rsidP="00655E98">
                            <w:pPr>
                              <w:pStyle w:val="ListParagraph"/>
                              <w:numPr>
                                <w:ilvl w:val="0"/>
                                <w:numId w:val="25"/>
                              </w:numPr>
                              <w:spacing w:line="360" w:lineRule="auto"/>
                            </w:pPr>
                            <w:r w:rsidRPr="00655E98">
                              <w:t>Artist</w:t>
                            </w:r>
                          </w:p>
                          <w:p w14:paraId="056367A8" w14:textId="0BA75F58" w:rsidR="00655E98" w:rsidRPr="00655E98" w:rsidRDefault="00655E98" w:rsidP="00655E98">
                            <w:pPr>
                              <w:pStyle w:val="ListParagraph"/>
                              <w:numPr>
                                <w:ilvl w:val="0"/>
                                <w:numId w:val="25"/>
                              </w:numPr>
                              <w:spacing w:line="360" w:lineRule="auto"/>
                            </w:pPr>
                            <w:r w:rsidRPr="00655E98">
                              <w:t>Album</w:t>
                            </w:r>
                          </w:p>
                          <w:p w14:paraId="6242C66A" w14:textId="0A9014AF" w:rsidR="00655E98" w:rsidRPr="00655E98" w:rsidRDefault="00655E98" w:rsidP="00655E98">
                            <w:pPr>
                              <w:pStyle w:val="ListParagraph"/>
                              <w:numPr>
                                <w:ilvl w:val="0"/>
                                <w:numId w:val="25"/>
                              </w:numPr>
                              <w:spacing w:line="360" w:lineRule="auto"/>
                            </w:pPr>
                            <w:r w:rsidRPr="00655E98">
                              <w:t>Track</w:t>
                            </w:r>
                          </w:p>
                          <w:p w14:paraId="575E1936" w14:textId="107B8E36" w:rsidR="00655E98" w:rsidRPr="00655E98" w:rsidRDefault="00655E98" w:rsidP="00655E98">
                            <w:pPr>
                              <w:pStyle w:val="ListParagraph"/>
                              <w:numPr>
                                <w:ilvl w:val="0"/>
                                <w:numId w:val="25"/>
                              </w:numPr>
                              <w:spacing w:line="360" w:lineRule="auto"/>
                            </w:pPr>
                            <w:r w:rsidRPr="00655E98">
                              <w:t>Playlist Track</w:t>
                            </w:r>
                          </w:p>
                          <w:p w14:paraId="3AFD2008" w14:textId="5A1C5486" w:rsidR="00655E98" w:rsidRPr="00655E98" w:rsidRDefault="00655E98" w:rsidP="00655E98">
                            <w:pPr>
                              <w:pStyle w:val="ListParagraph"/>
                              <w:numPr>
                                <w:ilvl w:val="0"/>
                                <w:numId w:val="25"/>
                              </w:numPr>
                              <w:spacing w:line="360" w:lineRule="auto"/>
                            </w:pPr>
                            <w:r w:rsidRPr="00655E98">
                              <w:t>Playlist</w:t>
                            </w:r>
                          </w:p>
                          <w:p w14:paraId="33F73896" w14:textId="61BD84E9" w:rsidR="00655E98" w:rsidRPr="00655E98" w:rsidRDefault="00655E98" w:rsidP="00655E98">
                            <w:pPr>
                              <w:pStyle w:val="ListParagraph"/>
                              <w:numPr>
                                <w:ilvl w:val="0"/>
                                <w:numId w:val="25"/>
                              </w:numPr>
                              <w:spacing w:line="360" w:lineRule="auto"/>
                            </w:pPr>
                            <w:r w:rsidRPr="00655E98">
                              <w:t>Media Type</w:t>
                            </w:r>
                          </w:p>
                          <w:p w14:paraId="399DFE84" w14:textId="2D4B1CB5" w:rsidR="00655E98" w:rsidRPr="00655E98" w:rsidRDefault="00655E98" w:rsidP="00655E98">
                            <w:pPr>
                              <w:pStyle w:val="ListParagraph"/>
                              <w:numPr>
                                <w:ilvl w:val="0"/>
                                <w:numId w:val="25"/>
                              </w:numPr>
                              <w:spacing w:line="360" w:lineRule="auto"/>
                            </w:pPr>
                            <w:r w:rsidRPr="00655E98">
                              <w:t>Genre</w:t>
                            </w:r>
                          </w:p>
                          <w:p w14:paraId="4CDFC570" w14:textId="424DBCD8" w:rsidR="00655E98" w:rsidRPr="00655E98" w:rsidRDefault="00655E98" w:rsidP="00655E98">
                            <w:pPr>
                              <w:pStyle w:val="ListParagraph"/>
                              <w:numPr>
                                <w:ilvl w:val="0"/>
                                <w:numId w:val="25"/>
                              </w:numPr>
                              <w:spacing w:line="360" w:lineRule="auto"/>
                            </w:pPr>
                            <w:r w:rsidRPr="00655E98">
                              <w:t>Invoice Line</w:t>
                            </w:r>
                          </w:p>
                          <w:p w14:paraId="673D6149" w14:textId="17E829CA" w:rsidR="00655E98" w:rsidRPr="00655E98" w:rsidRDefault="00655E98" w:rsidP="00655E98">
                            <w:pPr>
                              <w:pStyle w:val="ListParagraph"/>
                              <w:numPr>
                                <w:ilvl w:val="0"/>
                                <w:numId w:val="25"/>
                              </w:numPr>
                              <w:spacing w:line="360" w:lineRule="auto"/>
                            </w:pPr>
                            <w:r w:rsidRPr="00655E98">
                              <w:t>Invoice</w:t>
                            </w:r>
                          </w:p>
                          <w:p w14:paraId="1F96D688" w14:textId="36C0508F" w:rsidR="00655E98" w:rsidRPr="00655E98" w:rsidRDefault="00655E98" w:rsidP="00655E98">
                            <w:pPr>
                              <w:pStyle w:val="ListParagraph"/>
                              <w:numPr>
                                <w:ilvl w:val="0"/>
                                <w:numId w:val="25"/>
                              </w:numPr>
                              <w:spacing w:line="360" w:lineRule="auto"/>
                            </w:pPr>
                            <w:r w:rsidRPr="00655E98">
                              <w:t xml:space="preserve">Customer </w:t>
                            </w:r>
                          </w:p>
                          <w:p w14:paraId="415DCFD4" w14:textId="6B239C90" w:rsidR="00655E98" w:rsidRPr="00655E98" w:rsidRDefault="00655E98" w:rsidP="00655E98">
                            <w:pPr>
                              <w:pStyle w:val="ListParagraph"/>
                              <w:numPr>
                                <w:ilvl w:val="0"/>
                                <w:numId w:val="25"/>
                              </w:numPr>
                              <w:spacing w:line="360" w:lineRule="auto"/>
                            </w:pPr>
                            <w:r w:rsidRPr="00655E98">
                              <w:t>Employee</w:t>
                            </w:r>
                          </w:p>
                        </w:txbxContent>
                      </v:textbox>
                      <w10:anchorlock/>
                    </v:shape>
                  </w:pict>
                </mc:Fallback>
              </mc:AlternateContent>
            </w:r>
          </w:p>
        </w:tc>
        <w:tc>
          <w:tcPr>
            <w:tcW w:w="5196" w:type="dxa"/>
            <w:vMerge w:val="restart"/>
          </w:tcPr>
          <w:p w14:paraId="66E0382E" w14:textId="183E479F" w:rsidR="007C7473" w:rsidRPr="002178B9" w:rsidRDefault="007C7473" w:rsidP="001406ED">
            <w:pPr>
              <w:pStyle w:val="Content"/>
              <w:framePr w:hSpace="0" w:wrap="auto" w:vAnchor="margin" w:hAnchor="text" w:yAlign="inline"/>
            </w:pPr>
          </w:p>
        </w:tc>
      </w:tr>
      <w:tr w:rsidR="00655E98" w14:paraId="58BCDE3C" w14:textId="77777777" w:rsidTr="008C5106">
        <w:trPr>
          <w:trHeight w:val="2685"/>
        </w:trPr>
        <w:tc>
          <w:tcPr>
            <w:tcW w:w="4865" w:type="dxa"/>
          </w:tcPr>
          <w:p w14:paraId="7AFC41D1" w14:textId="3B5FB66D" w:rsidR="007C7473" w:rsidRPr="002178B9" w:rsidRDefault="007C7473" w:rsidP="001406ED">
            <w:pPr>
              <w:pStyle w:val="Content"/>
              <w:framePr w:hSpace="0" w:wrap="auto" w:vAnchor="margin" w:hAnchor="text" w:yAlign="inline"/>
            </w:pPr>
          </w:p>
        </w:tc>
        <w:tc>
          <w:tcPr>
            <w:tcW w:w="5196" w:type="dxa"/>
            <w:vMerge/>
          </w:tcPr>
          <w:p w14:paraId="3A75EAC8" w14:textId="77777777" w:rsidR="007C7473" w:rsidRPr="002178B9" w:rsidRDefault="007C7473" w:rsidP="001406ED">
            <w:pPr>
              <w:pStyle w:val="Content"/>
              <w:framePr w:hSpace="0" w:wrap="auto" w:vAnchor="margin" w:hAnchor="text" w:yAlign="inline"/>
            </w:pPr>
          </w:p>
        </w:tc>
      </w:tr>
    </w:tbl>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293CF1" w14:paraId="050E3B58" w14:textId="77777777" w:rsidTr="007F6511">
        <w:trPr>
          <w:trHeight w:val="1375"/>
        </w:trPr>
        <w:tc>
          <w:tcPr>
            <w:tcW w:w="4925" w:type="dxa"/>
            <w:tcBorders>
              <w:top w:val="nil"/>
              <w:left w:val="nil"/>
              <w:bottom w:val="nil"/>
              <w:right w:val="nil"/>
            </w:tcBorders>
            <w:vAlign w:val="center"/>
          </w:tcPr>
          <w:p w14:paraId="2FA91819" w14:textId="77777777" w:rsidR="00293CF1" w:rsidRDefault="00293CF1" w:rsidP="007F6511">
            <w:pPr>
              <w:pStyle w:val="Heading1"/>
              <w:framePr w:hSpace="0" w:wrap="auto" w:vAnchor="margin" w:hAnchor="text" w:yAlign="inline"/>
              <w:jc w:val="left"/>
            </w:pPr>
            <w:r>
              <w:t>DATASET</w:t>
            </w:r>
          </w:p>
        </w:tc>
      </w:tr>
    </w:tbl>
    <w:p w14:paraId="60A68CFF" w14:textId="010B7251" w:rsidR="00934B74" w:rsidRDefault="00934B74" w:rsidP="001406ED">
      <w:pPr>
        <w:spacing w:after="200"/>
      </w:pPr>
    </w:p>
    <w:p w14:paraId="4720DB35" w14:textId="77777777" w:rsidR="00934B74" w:rsidRDefault="00934B74">
      <w:pPr>
        <w:spacing w:after="200"/>
      </w:pPr>
      <w: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85DAA" w14:paraId="08F52241" w14:textId="77777777" w:rsidTr="007F6511">
        <w:trPr>
          <w:trHeight w:val="1375"/>
        </w:trPr>
        <w:tc>
          <w:tcPr>
            <w:tcW w:w="4925" w:type="dxa"/>
            <w:tcBorders>
              <w:top w:val="nil"/>
              <w:left w:val="nil"/>
              <w:bottom w:val="nil"/>
              <w:right w:val="nil"/>
            </w:tcBorders>
            <w:vAlign w:val="center"/>
          </w:tcPr>
          <w:p w14:paraId="71C0B538" w14:textId="1EBFE0D0" w:rsidR="007E0B55" w:rsidRPr="007E0B55" w:rsidRDefault="007E0B55" w:rsidP="007E0B55">
            <w:pPr>
              <w:pStyle w:val="Heading1"/>
              <w:framePr w:hSpace="0" w:wrap="auto" w:vAnchor="margin" w:hAnchor="text" w:yAlign="inline"/>
              <w:jc w:val="left"/>
            </w:pPr>
            <w:r>
              <w:lastRenderedPageBreak/>
              <w:t>LEARNING OUTCOMES</w:t>
            </w:r>
          </w:p>
        </w:tc>
      </w:tr>
    </w:tbl>
    <w:p w14:paraId="25C4EAEC" w14:textId="707F5169" w:rsidR="007E0B55" w:rsidRPr="007E0B55" w:rsidRDefault="007E0B55" w:rsidP="007E0B55">
      <w:pPr>
        <w:spacing w:line="240" w:lineRule="auto"/>
        <w:rPr>
          <w:b w:val="0"/>
          <w:bCs/>
          <w:sz w:val="24"/>
          <w:szCs w:val="24"/>
        </w:rPr>
      </w:pPr>
      <w:r w:rsidRPr="007E0B55">
        <w:rPr>
          <w:b w:val="0"/>
          <w:bCs/>
          <w:sz w:val="24"/>
          <w:szCs w:val="24"/>
        </w:rPr>
        <w:t>The queries demonstrate the use of various SQL syntax, keywords, and functions to retrieve and analyze data. The outcomes derived from the queries provide valuable insights into the dataset. The report highlights eight key learning outcomes from the analysis.</w:t>
      </w:r>
    </w:p>
    <w:p w14:paraId="0E751DEE" w14:textId="77777777" w:rsidR="007E0B55" w:rsidRPr="007E0B55" w:rsidRDefault="007E0B55" w:rsidP="007E0B55">
      <w:pPr>
        <w:spacing w:line="240" w:lineRule="auto"/>
        <w:rPr>
          <w:b w:val="0"/>
          <w:bCs/>
          <w:sz w:val="24"/>
          <w:szCs w:val="24"/>
        </w:rPr>
      </w:pPr>
    </w:p>
    <w:p w14:paraId="3E09DDCC" w14:textId="55D5BC72" w:rsidR="007E0B55" w:rsidRPr="007E0B55" w:rsidRDefault="007E0B55" w:rsidP="007E0B55">
      <w:pPr>
        <w:spacing w:line="240" w:lineRule="auto"/>
        <w:rPr>
          <w:b w:val="0"/>
          <w:bCs/>
          <w:sz w:val="24"/>
          <w:szCs w:val="24"/>
        </w:rPr>
      </w:pPr>
      <w:r w:rsidRPr="007E0B55">
        <w:rPr>
          <w:sz w:val="24"/>
          <w:szCs w:val="24"/>
        </w:rPr>
        <w:t>1. Understanding of SQL Syntax:</w:t>
      </w:r>
      <w:r w:rsidRPr="007E0B55">
        <w:rPr>
          <w:b w:val="0"/>
          <w:bCs/>
          <w:sz w:val="24"/>
          <w:szCs w:val="24"/>
        </w:rPr>
        <w:t xml:space="preserve"> The queries showcase the usage of fundamental SQL keywords such as SELECT, FROM, JOIN, </w:t>
      </w:r>
      <w:r w:rsidRPr="007E0B55">
        <w:rPr>
          <w:b w:val="0"/>
          <w:bCs/>
          <w:sz w:val="24"/>
          <w:szCs w:val="24"/>
        </w:rPr>
        <w:t>WHERE</w:t>
      </w:r>
      <w:r w:rsidRPr="007E0B55">
        <w:rPr>
          <w:b w:val="0"/>
          <w:bCs/>
          <w:sz w:val="24"/>
          <w:szCs w:val="24"/>
        </w:rPr>
        <w:t xml:space="preserve"> GROUP BY, ORDER BY, and LIMIT. These keywords form the foundation of constructing effective SQL statements.</w:t>
      </w:r>
    </w:p>
    <w:p w14:paraId="1B8EA6A4" w14:textId="77777777" w:rsidR="007E0B55" w:rsidRPr="007E0B55" w:rsidRDefault="007E0B55" w:rsidP="007E0B55">
      <w:pPr>
        <w:spacing w:line="240" w:lineRule="auto"/>
        <w:rPr>
          <w:b w:val="0"/>
          <w:bCs/>
          <w:sz w:val="24"/>
          <w:szCs w:val="24"/>
        </w:rPr>
      </w:pPr>
    </w:p>
    <w:p w14:paraId="4A9B98A6" w14:textId="77777777" w:rsidR="007E0B55" w:rsidRPr="007E0B55" w:rsidRDefault="007E0B55" w:rsidP="007E0B55">
      <w:pPr>
        <w:spacing w:line="240" w:lineRule="auto"/>
        <w:rPr>
          <w:b w:val="0"/>
          <w:bCs/>
          <w:sz w:val="24"/>
          <w:szCs w:val="24"/>
        </w:rPr>
      </w:pPr>
      <w:r w:rsidRPr="007E0B55">
        <w:rPr>
          <w:sz w:val="24"/>
          <w:szCs w:val="24"/>
        </w:rPr>
        <w:t>2. Aggregate Functions</w:t>
      </w:r>
      <w:r w:rsidRPr="007E0B55">
        <w:rPr>
          <w:b w:val="0"/>
          <w:bCs/>
          <w:sz w:val="24"/>
          <w:szCs w:val="24"/>
        </w:rPr>
        <w:t>: The analysis demonstrates familiarity with essential aggregate functions like COUNT, SUM, and AVG. These functions enable calculations and summarization of data, providing valuable metrics for analysis.</w:t>
      </w:r>
    </w:p>
    <w:p w14:paraId="4E3C058D" w14:textId="77777777" w:rsidR="007E0B55" w:rsidRPr="007E0B55" w:rsidRDefault="007E0B55" w:rsidP="007E0B55">
      <w:pPr>
        <w:spacing w:line="240" w:lineRule="auto"/>
        <w:rPr>
          <w:b w:val="0"/>
          <w:bCs/>
          <w:sz w:val="24"/>
          <w:szCs w:val="24"/>
        </w:rPr>
      </w:pPr>
    </w:p>
    <w:p w14:paraId="6FADC59E" w14:textId="77777777" w:rsidR="007E0B55" w:rsidRPr="007E0B55" w:rsidRDefault="007E0B55" w:rsidP="007E0B55">
      <w:pPr>
        <w:spacing w:line="240" w:lineRule="auto"/>
        <w:rPr>
          <w:b w:val="0"/>
          <w:bCs/>
          <w:sz w:val="24"/>
          <w:szCs w:val="24"/>
        </w:rPr>
      </w:pPr>
      <w:r w:rsidRPr="007E0B55">
        <w:rPr>
          <w:sz w:val="24"/>
          <w:szCs w:val="24"/>
        </w:rPr>
        <w:t>3. Sorting Results</w:t>
      </w:r>
      <w:r w:rsidRPr="007E0B55">
        <w:rPr>
          <w:b w:val="0"/>
          <w:bCs/>
          <w:sz w:val="24"/>
          <w:szCs w:val="24"/>
        </w:rPr>
        <w:t>: The ability to sort query results is exemplified using the ORDER BY clause. This feature allows data to be arranged in both ascending and descending order, aiding in result interpretation.</w:t>
      </w:r>
    </w:p>
    <w:p w14:paraId="78831E9A" w14:textId="77777777" w:rsidR="007E0B55" w:rsidRPr="007E0B55" w:rsidRDefault="007E0B55" w:rsidP="007E0B55">
      <w:pPr>
        <w:spacing w:line="240" w:lineRule="auto"/>
        <w:rPr>
          <w:b w:val="0"/>
          <w:bCs/>
          <w:sz w:val="24"/>
          <w:szCs w:val="24"/>
        </w:rPr>
      </w:pPr>
    </w:p>
    <w:p w14:paraId="593A02D7" w14:textId="77777777" w:rsidR="007E0B55" w:rsidRPr="007E0B55" w:rsidRDefault="007E0B55" w:rsidP="007E0B55">
      <w:pPr>
        <w:spacing w:line="240" w:lineRule="auto"/>
        <w:rPr>
          <w:b w:val="0"/>
          <w:bCs/>
          <w:sz w:val="24"/>
          <w:szCs w:val="24"/>
        </w:rPr>
      </w:pPr>
      <w:r w:rsidRPr="007E0B55">
        <w:rPr>
          <w:sz w:val="24"/>
          <w:szCs w:val="24"/>
        </w:rPr>
        <w:t>4. Table Joins:</w:t>
      </w:r>
      <w:r w:rsidRPr="007E0B55">
        <w:rPr>
          <w:b w:val="0"/>
          <w:bCs/>
          <w:sz w:val="24"/>
          <w:szCs w:val="24"/>
        </w:rPr>
        <w:t xml:space="preserve"> The queries illustrate the skill of joining multiple tables using JOIN statements. This capability enables the retrieval of data from related tables, facilitating comprehensive data analysis.</w:t>
      </w:r>
    </w:p>
    <w:p w14:paraId="218BC68D" w14:textId="77777777" w:rsidR="007E0B55" w:rsidRPr="007E0B55" w:rsidRDefault="007E0B55" w:rsidP="007E0B55">
      <w:pPr>
        <w:spacing w:line="240" w:lineRule="auto"/>
        <w:rPr>
          <w:b w:val="0"/>
          <w:bCs/>
          <w:sz w:val="24"/>
          <w:szCs w:val="24"/>
        </w:rPr>
      </w:pPr>
    </w:p>
    <w:p w14:paraId="0A4CDDE7" w14:textId="77777777" w:rsidR="007E0B55" w:rsidRPr="007E0B55" w:rsidRDefault="007E0B55" w:rsidP="007E0B55">
      <w:pPr>
        <w:spacing w:line="240" w:lineRule="auto"/>
        <w:rPr>
          <w:b w:val="0"/>
          <w:bCs/>
          <w:sz w:val="24"/>
          <w:szCs w:val="24"/>
        </w:rPr>
      </w:pPr>
      <w:r w:rsidRPr="007E0B55">
        <w:rPr>
          <w:sz w:val="24"/>
          <w:szCs w:val="24"/>
        </w:rPr>
        <w:t>5. Subqueries:</w:t>
      </w:r>
      <w:r w:rsidRPr="007E0B55">
        <w:rPr>
          <w:b w:val="0"/>
          <w:bCs/>
          <w:sz w:val="24"/>
          <w:szCs w:val="24"/>
        </w:rPr>
        <w:t xml:space="preserve"> The understanding of subqueries is demonstrated, as they are employed within the WHERE clause to filter data based on specific conditions. Subqueries enhance the flexibility and precision of data retrieval.</w:t>
      </w:r>
    </w:p>
    <w:p w14:paraId="41E98FC1" w14:textId="77777777" w:rsidR="007E0B55" w:rsidRPr="007E0B55" w:rsidRDefault="007E0B55" w:rsidP="007E0B55">
      <w:pPr>
        <w:spacing w:line="240" w:lineRule="auto"/>
        <w:rPr>
          <w:b w:val="0"/>
          <w:bCs/>
          <w:sz w:val="24"/>
          <w:szCs w:val="24"/>
        </w:rPr>
      </w:pPr>
    </w:p>
    <w:p w14:paraId="383CB8BA" w14:textId="77777777" w:rsidR="007E0B55" w:rsidRPr="007E0B55" w:rsidRDefault="007E0B55" w:rsidP="007E0B55">
      <w:pPr>
        <w:spacing w:line="240" w:lineRule="auto"/>
        <w:rPr>
          <w:b w:val="0"/>
          <w:bCs/>
          <w:sz w:val="24"/>
          <w:szCs w:val="24"/>
        </w:rPr>
      </w:pPr>
      <w:r w:rsidRPr="007E0B55">
        <w:rPr>
          <w:sz w:val="24"/>
          <w:szCs w:val="24"/>
        </w:rPr>
        <w:t>6. Filtering Data:</w:t>
      </w:r>
      <w:r w:rsidRPr="007E0B55">
        <w:rPr>
          <w:b w:val="0"/>
          <w:bCs/>
          <w:sz w:val="24"/>
          <w:szCs w:val="24"/>
        </w:rPr>
        <w:t xml:space="preserve"> The analysis showcases the utilization of common SQL operations to filter data, enabling the extraction of specific subsets of information for analysis and reporting purposes.</w:t>
      </w:r>
    </w:p>
    <w:p w14:paraId="0C879AB4" w14:textId="77777777" w:rsidR="007E0B55" w:rsidRPr="007E0B55" w:rsidRDefault="007E0B55" w:rsidP="007E0B55">
      <w:pPr>
        <w:spacing w:line="240" w:lineRule="auto"/>
        <w:rPr>
          <w:b w:val="0"/>
          <w:bCs/>
          <w:sz w:val="24"/>
          <w:szCs w:val="24"/>
        </w:rPr>
      </w:pPr>
    </w:p>
    <w:p w14:paraId="4946AAC8" w14:textId="77777777" w:rsidR="007E0B55" w:rsidRPr="007E0B55" w:rsidRDefault="007E0B55" w:rsidP="007E0B55">
      <w:pPr>
        <w:spacing w:line="240" w:lineRule="auto"/>
        <w:rPr>
          <w:b w:val="0"/>
          <w:bCs/>
          <w:sz w:val="24"/>
          <w:szCs w:val="24"/>
        </w:rPr>
      </w:pPr>
      <w:r w:rsidRPr="007E0B55">
        <w:rPr>
          <w:sz w:val="24"/>
          <w:szCs w:val="24"/>
        </w:rPr>
        <w:t>7. DISTINCT Clause:</w:t>
      </w:r>
      <w:r w:rsidRPr="007E0B55">
        <w:rPr>
          <w:b w:val="0"/>
          <w:bCs/>
          <w:sz w:val="24"/>
          <w:szCs w:val="24"/>
        </w:rPr>
        <w:t xml:space="preserve"> The familiarity with the DISTINCT clause is exemplified, as it is employed to eliminate duplicate records from query results. This functionality ensures accurate and concise data presentation.</w:t>
      </w:r>
    </w:p>
    <w:p w14:paraId="371287C2" w14:textId="77777777" w:rsidR="007E0B55" w:rsidRPr="007E0B55" w:rsidRDefault="007E0B55" w:rsidP="007E0B55">
      <w:pPr>
        <w:spacing w:line="240" w:lineRule="auto"/>
        <w:rPr>
          <w:b w:val="0"/>
          <w:bCs/>
          <w:sz w:val="24"/>
          <w:szCs w:val="24"/>
        </w:rPr>
      </w:pPr>
    </w:p>
    <w:p w14:paraId="5CEEF3CB" w14:textId="77777777" w:rsidR="007E0B55" w:rsidRPr="007E0B55" w:rsidRDefault="007E0B55" w:rsidP="007E0B55">
      <w:pPr>
        <w:spacing w:line="240" w:lineRule="auto"/>
        <w:rPr>
          <w:b w:val="0"/>
          <w:bCs/>
          <w:sz w:val="24"/>
          <w:szCs w:val="24"/>
        </w:rPr>
      </w:pPr>
      <w:r w:rsidRPr="007E0B55">
        <w:rPr>
          <w:sz w:val="24"/>
          <w:szCs w:val="24"/>
        </w:rPr>
        <w:t>8. Advanced Query Techniques:</w:t>
      </w:r>
      <w:r w:rsidRPr="007E0B55">
        <w:rPr>
          <w:b w:val="0"/>
          <w:bCs/>
          <w:sz w:val="24"/>
          <w:szCs w:val="24"/>
        </w:rPr>
        <w:t xml:space="preserve"> The utilization of Common Table Expressions (CTEs) and the ROW_NUMBER function is highlighted. These advanced techniques enable complex queries, including ranking and partitioning of data, enhancing the depth of analysis.</w:t>
      </w:r>
    </w:p>
    <w:p w14:paraId="560B962D" w14:textId="77777777" w:rsidR="007E0B55" w:rsidRPr="007E0B55" w:rsidRDefault="007E0B55" w:rsidP="007E0B55">
      <w:pPr>
        <w:spacing w:line="240" w:lineRule="auto"/>
        <w:rPr>
          <w:b w:val="0"/>
          <w:bCs/>
          <w:sz w:val="24"/>
          <w:szCs w:val="24"/>
        </w:rPr>
      </w:pPr>
    </w:p>
    <w:p w14:paraId="158D179D" w14:textId="50C40DA4" w:rsidR="007E0B55" w:rsidRPr="007E0B55" w:rsidRDefault="007E0B55" w:rsidP="007E0B55">
      <w:pPr>
        <w:spacing w:line="240" w:lineRule="auto"/>
        <w:rPr>
          <w:b w:val="0"/>
          <w:bCs/>
          <w:sz w:val="24"/>
          <w:szCs w:val="24"/>
        </w:rPr>
      </w:pPr>
      <w:r w:rsidRPr="007E0B55">
        <w:rPr>
          <w:b w:val="0"/>
          <w:bCs/>
          <w:sz w:val="24"/>
          <w:szCs w:val="24"/>
        </w:rPr>
        <w:t xml:space="preserve">The demonstrated learning outcomes </w:t>
      </w:r>
      <w:r>
        <w:rPr>
          <w:b w:val="0"/>
          <w:bCs/>
          <w:sz w:val="24"/>
          <w:szCs w:val="24"/>
        </w:rPr>
        <w:t>helped me gain</w:t>
      </w:r>
      <w:r w:rsidRPr="007E0B55">
        <w:rPr>
          <w:b w:val="0"/>
          <w:bCs/>
          <w:sz w:val="24"/>
          <w:szCs w:val="24"/>
        </w:rPr>
        <w:t xml:space="preserve"> a strong foundational understanding of SQL and its practical application for data retrieval and analysis. The ability to construct effective queries and derive meaningful insights from the database is indicative of proficient SQL skills.</w:t>
      </w:r>
    </w:p>
    <w:p w14:paraId="60CF9EA7" w14:textId="77777777" w:rsidR="007E0B55" w:rsidRPr="007E0B55" w:rsidRDefault="007E0B55" w:rsidP="007E0B55">
      <w:pPr>
        <w:spacing w:line="240" w:lineRule="auto"/>
        <w:rPr>
          <w:b w:val="0"/>
          <w:bCs/>
          <w:sz w:val="24"/>
          <w:szCs w:val="24"/>
        </w:rPr>
      </w:pPr>
    </w:p>
    <w:p w14:paraId="32DD8765" w14:textId="448270E8" w:rsidR="00885DAA" w:rsidRPr="007E0B55" w:rsidRDefault="007E0B55" w:rsidP="007E0B55">
      <w:pPr>
        <w:spacing w:line="240" w:lineRule="auto"/>
        <w:rPr>
          <w:i/>
          <w:iCs/>
        </w:rPr>
      </w:pPr>
      <w:r w:rsidRPr="007E0B55">
        <w:rPr>
          <w:i/>
          <w:iCs/>
          <w:sz w:val="24"/>
          <w:szCs w:val="24"/>
        </w:rPr>
        <w:t xml:space="preserve">Overall, this analysis </w:t>
      </w:r>
      <w:r w:rsidRPr="007E0B55">
        <w:rPr>
          <w:i/>
          <w:iCs/>
          <w:sz w:val="24"/>
          <w:szCs w:val="24"/>
        </w:rPr>
        <w:t>helped me gain</w:t>
      </w:r>
      <w:r w:rsidRPr="007E0B55">
        <w:rPr>
          <w:i/>
          <w:iCs/>
          <w:sz w:val="24"/>
          <w:szCs w:val="24"/>
        </w:rPr>
        <w:t xml:space="preserve"> valuable insights into the dataset and serves as a testament to the SQL expertise employed in querying and analyzing the database.</w:t>
      </w:r>
      <w:r w:rsidR="00885DAA" w:rsidRPr="007E0B55">
        <w:rPr>
          <w:i/>
          <w:iCs/>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85DAA" w14:paraId="51FDC22D" w14:textId="77777777" w:rsidTr="007F6511">
        <w:trPr>
          <w:trHeight w:val="1375"/>
        </w:trPr>
        <w:tc>
          <w:tcPr>
            <w:tcW w:w="4925" w:type="dxa"/>
            <w:tcBorders>
              <w:top w:val="nil"/>
              <w:left w:val="nil"/>
              <w:bottom w:val="nil"/>
              <w:right w:val="nil"/>
            </w:tcBorders>
            <w:vAlign w:val="center"/>
          </w:tcPr>
          <w:p w14:paraId="34B2FF6D" w14:textId="411516AE" w:rsidR="00885DAA" w:rsidRPr="00885DAA" w:rsidRDefault="00885DAA" w:rsidP="007F6511">
            <w:pPr>
              <w:pStyle w:val="Heading1"/>
              <w:framePr w:hSpace="0" w:wrap="auto" w:vAnchor="margin" w:hAnchor="text" w:yAlign="inline"/>
              <w:jc w:val="left"/>
            </w:pPr>
            <w:r>
              <w:lastRenderedPageBreak/>
              <w:t>ABOUT</w:t>
            </w:r>
            <w:r w:rsidR="004800B2">
              <w:t xml:space="preserve"> ME</w:t>
            </w:r>
          </w:p>
        </w:tc>
      </w:tr>
    </w:tbl>
    <w:p w14:paraId="457A1FC9" w14:textId="332BDCCB" w:rsidR="007057F4" w:rsidRDefault="004800B2" w:rsidP="001406ED">
      <w:pPr>
        <w:spacing w:after="200"/>
      </w:pPr>
      <w:r>
        <w:rPr>
          <w:noProof/>
        </w:rPr>
        <w:drawing>
          <wp:anchor distT="0" distB="0" distL="114300" distR="114300" simplePos="0" relativeHeight="251665408" behindDoc="0" locked="0" layoutInCell="1" allowOverlap="1" wp14:anchorId="2555A0F8" wp14:editId="0EABA289">
            <wp:simplePos x="0" y="0"/>
            <wp:positionH relativeFrom="column">
              <wp:posOffset>-902970</wp:posOffset>
            </wp:positionH>
            <wp:positionV relativeFrom="paragraph">
              <wp:posOffset>1055370</wp:posOffset>
            </wp:positionV>
            <wp:extent cx="8375524" cy="2638425"/>
            <wp:effectExtent l="0" t="0" r="0" b="0"/>
            <wp:wrapNone/>
            <wp:docPr id="310672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2372" name="Picture 310672372"/>
                    <pic:cNvPicPr/>
                  </pic:nvPicPr>
                  <pic:blipFill>
                    <a:blip r:embed="rId17">
                      <a:extLst>
                        <a:ext uri="{837473B0-CC2E-450A-ABE3-18F120FF3D39}">
                          <a1611:picAttrSrcUrl xmlns:a1611="http://schemas.microsoft.com/office/drawing/2016/11/main" r:id="rId18"/>
                        </a:ext>
                      </a:extLst>
                    </a:blip>
                    <a:stretch>
                      <a:fillRect/>
                    </a:stretch>
                  </pic:blipFill>
                  <pic:spPr>
                    <a:xfrm>
                      <a:off x="0" y="0"/>
                      <a:ext cx="8375524" cy="2638425"/>
                    </a:xfrm>
                    <a:prstGeom prst="rect">
                      <a:avLst/>
                    </a:prstGeom>
                  </pic:spPr>
                </pic:pic>
              </a:graphicData>
            </a:graphic>
            <wp14:sizeRelH relativeFrom="margin">
              <wp14:pctWidth>0</wp14:pctWidth>
            </wp14:sizeRelH>
            <wp14:sizeRelV relativeFrom="margin">
              <wp14:pctHeight>0</wp14:pctHeight>
            </wp14:sizeRelV>
          </wp:anchor>
        </w:drawing>
      </w:r>
      <w:r w:rsidR="007E0B55">
        <w:rPr>
          <w:noProof/>
        </w:rPr>
        <mc:AlternateContent>
          <mc:Choice Requires="wps">
            <w:drawing>
              <wp:anchor distT="91440" distB="91440" distL="114300" distR="114300" simplePos="0" relativeHeight="251667456" behindDoc="0" locked="0" layoutInCell="1" allowOverlap="1" wp14:anchorId="23395B31" wp14:editId="7B4D73B5">
                <wp:simplePos x="0" y="0"/>
                <wp:positionH relativeFrom="page">
                  <wp:posOffset>447675</wp:posOffset>
                </wp:positionH>
                <wp:positionV relativeFrom="paragraph">
                  <wp:posOffset>5238115</wp:posOffset>
                </wp:positionV>
                <wp:extent cx="528637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403985"/>
                        </a:xfrm>
                        <a:prstGeom prst="rect">
                          <a:avLst/>
                        </a:prstGeom>
                        <a:noFill/>
                        <a:ln w="9525">
                          <a:noFill/>
                          <a:miter lim="800000"/>
                          <a:headEnd/>
                          <a:tailEnd/>
                        </a:ln>
                      </wps:spPr>
                      <wps:txbx>
                        <w:txbxContent>
                          <w:p w14:paraId="214C44F4" w14:textId="39ACBEE2" w:rsidR="007E0B55" w:rsidRDefault="007E0B55">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REPORT BY</w:t>
                            </w:r>
                          </w:p>
                          <w:p w14:paraId="7AB6B530" w14:textId="4351108D" w:rsidR="007E0B55" w:rsidRDefault="007E0B55">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KHWAB KALRA</w:t>
                            </w:r>
                          </w:p>
                          <w:p w14:paraId="2289D43B" w14:textId="31E22DED" w:rsidR="007E0B55" w:rsidRDefault="007E0B55">
                            <w:pPr>
                              <w:pBdr>
                                <w:top w:val="single" w:sz="24" w:space="8" w:color="0189F9" w:themeColor="accent1"/>
                                <w:bottom w:val="single" w:sz="24" w:space="8" w:color="0189F9" w:themeColor="accent1"/>
                              </w:pBdr>
                              <w:rPr>
                                <w:i/>
                                <w:iCs/>
                                <w:color w:val="0189F9" w:themeColor="accent1"/>
                                <w:sz w:val="24"/>
                                <w:szCs w:val="24"/>
                              </w:rPr>
                            </w:pPr>
                            <w:hyperlink r:id="rId19" w:history="1">
                              <w:r w:rsidRPr="00F5679E">
                                <w:rPr>
                                  <w:rStyle w:val="Hyperlink"/>
                                  <w:i/>
                                  <w:iCs/>
                                  <w:sz w:val="24"/>
                                  <w:szCs w:val="24"/>
                                </w:rPr>
                                <w:t>KHWABKALRA1@GMAIL.COM</w:t>
                              </w:r>
                            </w:hyperlink>
                          </w:p>
                          <w:p w14:paraId="50B4B13B" w14:textId="20E6B98A" w:rsidR="004800B2" w:rsidRDefault="004800B2">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+91-8558075052</w:t>
                            </w:r>
                          </w:p>
                          <w:p w14:paraId="50732FF3" w14:textId="2477A8F8" w:rsidR="007E0B55" w:rsidRDefault="007E0B55">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BTECH (NITH – EE/23)</w:t>
                            </w:r>
                          </w:p>
                          <w:p w14:paraId="388C6FB9" w14:textId="7695D597" w:rsidR="007E0B55" w:rsidRDefault="004800B2">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LINKEDIN:</w:t>
                            </w:r>
                            <w:r w:rsidR="007E0B55" w:rsidRPr="007E0B55">
                              <w:t xml:space="preserve"> </w:t>
                            </w:r>
                            <w:r w:rsidR="007E0B55">
                              <w:t xml:space="preserve"> </w:t>
                            </w:r>
                            <w:hyperlink r:id="rId20" w:history="1">
                              <w:r w:rsidR="007E0B55" w:rsidRPr="00F5679E">
                                <w:rPr>
                                  <w:rStyle w:val="Hyperlink"/>
                                  <w:i/>
                                  <w:iCs/>
                                  <w:szCs w:val="24"/>
                                </w:rPr>
                                <w:t>https://www.linkedin.com/in/khwab2064/</w:t>
                              </w:r>
                            </w:hyperlink>
                          </w:p>
                          <w:p w14:paraId="70C18CF7" w14:textId="4A0E29CC" w:rsidR="007E0B55" w:rsidRPr="007E0B55" w:rsidRDefault="007E0B55">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 xml:space="preserve">ALL LINKS:  </w:t>
                            </w:r>
                            <w:hyperlink r:id="rId21" w:history="1">
                              <w:r w:rsidRPr="000E7323">
                                <w:rPr>
                                  <w:rStyle w:val="Hyperlink"/>
                                  <w:szCs w:val="24"/>
                                </w:rPr>
                                <w:t>https://linktr.ee/Khwab_Kalra</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95B31" id="Text Box 2" o:spid="_x0000_s1031" type="#_x0000_t202" style="position:absolute;margin-left:35.25pt;margin-top:412.45pt;width:416.25pt;height:110.55pt;z-index:25166745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" filled="f" stroked="f">
                <v:textbox style="mso-fit-shape-to-text:t">
                  <w:txbxContent>
                    <w:p w14:paraId="214C44F4" w14:textId="39ACBEE2" w:rsidR="007E0B55" w:rsidRDefault="007E0B55">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REPORT BY</w:t>
                      </w:r>
                    </w:p>
                    <w:p w14:paraId="7AB6B530" w14:textId="4351108D" w:rsidR="007E0B55" w:rsidRDefault="007E0B55">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KHWAB KALRA</w:t>
                      </w:r>
                    </w:p>
                    <w:p w14:paraId="2289D43B" w14:textId="31E22DED" w:rsidR="007E0B55" w:rsidRDefault="007E0B55">
                      <w:pPr>
                        <w:pBdr>
                          <w:top w:val="single" w:sz="24" w:space="8" w:color="0189F9" w:themeColor="accent1"/>
                          <w:bottom w:val="single" w:sz="24" w:space="8" w:color="0189F9" w:themeColor="accent1"/>
                        </w:pBdr>
                        <w:rPr>
                          <w:i/>
                          <w:iCs/>
                          <w:color w:val="0189F9" w:themeColor="accent1"/>
                          <w:sz w:val="24"/>
                          <w:szCs w:val="24"/>
                        </w:rPr>
                      </w:pPr>
                      <w:hyperlink r:id="rId22" w:history="1">
                        <w:r w:rsidRPr="00F5679E">
                          <w:rPr>
                            <w:rStyle w:val="Hyperlink"/>
                            <w:i/>
                            <w:iCs/>
                            <w:sz w:val="24"/>
                            <w:szCs w:val="24"/>
                          </w:rPr>
                          <w:t>KHWABKALRA1@GMAIL.COM</w:t>
                        </w:r>
                      </w:hyperlink>
                    </w:p>
                    <w:p w14:paraId="50B4B13B" w14:textId="20E6B98A" w:rsidR="004800B2" w:rsidRDefault="004800B2">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+91-8558075052</w:t>
                      </w:r>
                    </w:p>
                    <w:p w14:paraId="50732FF3" w14:textId="2477A8F8" w:rsidR="007E0B55" w:rsidRDefault="007E0B55">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BTECH (NITH – EE/23)</w:t>
                      </w:r>
                    </w:p>
                    <w:p w14:paraId="388C6FB9" w14:textId="7695D597" w:rsidR="007E0B55" w:rsidRDefault="004800B2">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LINKEDIN:</w:t>
                      </w:r>
                      <w:r w:rsidR="007E0B55" w:rsidRPr="007E0B55">
                        <w:t xml:space="preserve"> </w:t>
                      </w:r>
                      <w:r w:rsidR="007E0B55">
                        <w:t xml:space="preserve"> </w:t>
                      </w:r>
                      <w:hyperlink r:id="rId23" w:history="1">
                        <w:r w:rsidR="007E0B55" w:rsidRPr="00F5679E">
                          <w:rPr>
                            <w:rStyle w:val="Hyperlink"/>
                            <w:i/>
                            <w:iCs/>
                            <w:szCs w:val="24"/>
                          </w:rPr>
                          <w:t>https://www.linkedin.com/in/khwab2064/</w:t>
                        </w:r>
                      </w:hyperlink>
                    </w:p>
                    <w:p w14:paraId="70C18CF7" w14:textId="4A0E29CC" w:rsidR="007E0B55" w:rsidRPr="007E0B55" w:rsidRDefault="007E0B55">
                      <w:pPr>
                        <w:pBdr>
                          <w:top w:val="single" w:sz="24" w:space="8" w:color="0189F9" w:themeColor="accent1"/>
                          <w:bottom w:val="single" w:sz="24" w:space="8" w:color="0189F9" w:themeColor="accent1"/>
                        </w:pBdr>
                        <w:rPr>
                          <w:i/>
                          <w:iCs/>
                          <w:color w:val="0189F9" w:themeColor="accent1"/>
                          <w:sz w:val="24"/>
                          <w:szCs w:val="24"/>
                        </w:rPr>
                      </w:pPr>
                      <w:r>
                        <w:rPr>
                          <w:i/>
                          <w:iCs/>
                          <w:color w:val="0189F9" w:themeColor="accent1"/>
                          <w:sz w:val="24"/>
                          <w:szCs w:val="24"/>
                        </w:rPr>
                        <w:t xml:space="preserve">ALL LINKS:  </w:t>
                      </w:r>
                      <w:hyperlink r:id="rId24" w:history="1">
                        <w:r w:rsidRPr="000E7323">
                          <w:rPr>
                            <w:rStyle w:val="Hyperlink"/>
                            <w:szCs w:val="24"/>
                          </w:rPr>
                          <w:t>https://linktr.ee/Khwab_Kalra</w:t>
                        </w:r>
                      </w:hyperlink>
                    </w:p>
                  </w:txbxContent>
                </v:textbox>
                <w10:wrap type="topAndBottom" anchorx="page"/>
              </v:shape>
            </w:pict>
          </mc:Fallback>
        </mc:AlternateContent>
      </w:r>
    </w:p>
    <w:sectPr w:rsidR="007057F4" w:rsidSect="007C7473">
      <w:headerReference w:type="even" r:id="rId25"/>
      <w:headerReference w:type="default" r:id="rId26"/>
      <w:footerReference w:type="even" r:id="rId27"/>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28122" w14:textId="77777777" w:rsidR="00F23066" w:rsidRDefault="00F23066" w:rsidP="007057F4">
      <w:r>
        <w:separator/>
      </w:r>
    </w:p>
  </w:endnote>
  <w:endnote w:type="continuationSeparator" w:id="0">
    <w:p w14:paraId="41723826" w14:textId="77777777" w:rsidR="00F23066" w:rsidRDefault="00F23066"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6611E" w14:textId="77777777" w:rsidR="00136006" w:rsidRDefault="00000000" w:rsidP="007057F4">
    <w:pPr>
      <w:pStyle w:val="Footer"/>
    </w:pPr>
    <w:sdt>
      <w:sdtPr>
        <w:rPr>
          <w:rFonts w:asciiTheme="majorHAnsi" w:eastAsiaTheme="majorEastAsia" w:hAnsiTheme="majorHAnsi" w:cstheme="majorBidi"/>
        </w:rPr>
        <w:id w:val="306900621"/>
        <w:placeholder>
          <w:docPart w:val="090669EA240B4A6D9D199F0073B91583"/>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788AE" w14:textId="77777777" w:rsidR="00F23066" w:rsidRDefault="00F23066" w:rsidP="007057F4">
      <w:r>
        <w:separator/>
      </w:r>
    </w:p>
  </w:footnote>
  <w:footnote w:type="continuationSeparator" w:id="0">
    <w:p w14:paraId="4FC7B0F2" w14:textId="77777777" w:rsidR="00F23066" w:rsidRDefault="00F23066"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483D3" w14:textId="77777777" w:rsidR="00136006" w:rsidRDefault="0049185C" w:rsidP="007057F4">
    <w:pPr>
      <w:pStyle w:val="Header"/>
    </w:pPr>
    <w:r>
      <w:t>Adventure Works Marketing Plan</w:t>
    </w:r>
  </w:p>
  <w:p w14:paraId="56C219C1"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14C2E4FE" w14:textId="77777777" w:rsidTr="007057F4">
      <w:trPr>
        <w:trHeight w:val="1712"/>
      </w:trPr>
      <w:tc>
        <w:tcPr>
          <w:tcW w:w="12311" w:type="dxa"/>
          <w:tcBorders>
            <w:top w:val="nil"/>
            <w:left w:val="nil"/>
            <w:bottom w:val="nil"/>
            <w:right w:val="nil"/>
          </w:tcBorders>
        </w:tcPr>
        <w:p w14:paraId="425367D3"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41C6A2A4" wp14:editId="7C5A49A9">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5802CD40"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7E88EF08"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1C6A2A4" id="_x0000_t202" coordsize="21600,21600" o:spt="202" path="m,l,21600r21600,l21600,xe">
                    <v:stroke joinstyle="miter"/>
                    <v:path gradientshapeok="t" o:connecttype="rect"/>
                  </v:shapetype>
                  <v:shape id="Text Box 21" o:spid="_x0000_s1032"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5802CD40"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7E88EF08"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2EC8E1AA" wp14:editId="6B86079A">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22B9CB35"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13D7A7DD"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A202EB4"/>
    <w:multiLevelType w:val="hybridMultilevel"/>
    <w:tmpl w:val="D4963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E11F5D"/>
    <w:multiLevelType w:val="hybridMultilevel"/>
    <w:tmpl w:val="B1B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48059A"/>
    <w:multiLevelType w:val="hybridMultilevel"/>
    <w:tmpl w:val="0D1C2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9E6A8F"/>
    <w:multiLevelType w:val="hybridMultilevel"/>
    <w:tmpl w:val="891C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4006E"/>
    <w:multiLevelType w:val="multilevel"/>
    <w:tmpl w:val="6A5E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6"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352B74"/>
    <w:multiLevelType w:val="hybridMultilevel"/>
    <w:tmpl w:val="56ECF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319AD"/>
    <w:multiLevelType w:val="hybridMultilevel"/>
    <w:tmpl w:val="53F2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3"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4"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5"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6824792">
    <w:abstractNumId w:val="8"/>
  </w:num>
  <w:num w:numId="2" w16cid:durableId="420370579">
    <w:abstractNumId w:val="23"/>
  </w:num>
  <w:num w:numId="3" w16cid:durableId="1167594028">
    <w:abstractNumId w:val="24"/>
  </w:num>
  <w:num w:numId="4" w16cid:durableId="698089488">
    <w:abstractNumId w:val="25"/>
  </w:num>
  <w:num w:numId="5" w16cid:durableId="159928739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2842443">
    <w:abstractNumId w:val="15"/>
  </w:num>
  <w:num w:numId="7" w16cid:durableId="230969065">
    <w:abstractNumId w:val="22"/>
  </w:num>
  <w:num w:numId="8" w16cid:durableId="337393934">
    <w:abstractNumId w:val="7"/>
  </w:num>
  <w:num w:numId="9" w16cid:durableId="706490509">
    <w:abstractNumId w:val="6"/>
  </w:num>
  <w:num w:numId="10" w16cid:durableId="1307126670">
    <w:abstractNumId w:val="5"/>
  </w:num>
  <w:num w:numId="11" w16cid:durableId="1537503382">
    <w:abstractNumId w:val="4"/>
  </w:num>
  <w:num w:numId="12" w16cid:durableId="1469516708">
    <w:abstractNumId w:val="3"/>
  </w:num>
  <w:num w:numId="13" w16cid:durableId="1809278896">
    <w:abstractNumId w:val="2"/>
  </w:num>
  <w:num w:numId="14" w16cid:durableId="1326712987">
    <w:abstractNumId w:val="1"/>
  </w:num>
  <w:num w:numId="15" w16cid:durableId="413163544">
    <w:abstractNumId w:val="0"/>
  </w:num>
  <w:num w:numId="16" w16cid:durableId="324361447">
    <w:abstractNumId w:val="16"/>
  </w:num>
  <w:num w:numId="17" w16cid:durableId="1117992908">
    <w:abstractNumId w:val="20"/>
  </w:num>
  <w:num w:numId="18" w16cid:durableId="668289465">
    <w:abstractNumId w:val="13"/>
  </w:num>
  <w:num w:numId="19" w16cid:durableId="649014887">
    <w:abstractNumId w:val="19"/>
  </w:num>
  <w:num w:numId="20" w16cid:durableId="1737700923">
    <w:abstractNumId w:val="21"/>
  </w:num>
  <w:num w:numId="21" w16cid:durableId="512379368">
    <w:abstractNumId w:val="12"/>
  </w:num>
  <w:num w:numId="22" w16cid:durableId="777218011">
    <w:abstractNumId w:val="9"/>
  </w:num>
  <w:num w:numId="23" w16cid:durableId="220750852">
    <w:abstractNumId w:val="18"/>
  </w:num>
  <w:num w:numId="24" w16cid:durableId="664480510">
    <w:abstractNumId w:val="10"/>
  </w:num>
  <w:num w:numId="25" w16cid:durableId="1871724991">
    <w:abstractNumId w:val="11"/>
  </w:num>
  <w:num w:numId="26" w16cid:durableId="269776682">
    <w:abstractNumId w:val="14"/>
  </w:num>
  <w:num w:numId="27" w16cid:durableId="104687678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6ED"/>
    <w:rsid w:val="000174F2"/>
    <w:rsid w:val="00067C92"/>
    <w:rsid w:val="00136006"/>
    <w:rsid w:val="001406ED"/>
    <w:rsid w:val="001449EC"/>
    <w:rsid w:val="00146CD2"/>
    <w:rsid w:val="001670A7"/>
    <w:rsid w:val="001B361F"/>
    <w:rsid w:val="001F0AF0"/>
    <w:rsid w:val="002178B9"/>
    <w:rsid w:val="00291712"/>
    <w:rsid w:val="00293CF1"/>
    <w:rsid w:val="002E0194"/>
    <w:rsid w:val="00303EF8"/>
    <w:rsid w:val="003620E2"/>
    <w:rsid w:val="003C75E4"/>
    <w:rsid w:val="003F5051"/>
    <w:rsid w:val="00420DF5"/>
    <w:rsid w:val="004371B6"/>
    <w:rsid w:val="00444C7B"/>
    <w:rsid w:val="004800B2"/>
    <w:rsid w:val="0048718B"/>
    <w:rsid w:val="0049185C"/>
    <w:rsid w:val="004D4252"/>
    <w:rsid w:val="004F2231"/>
    <w:rsid w:val="005112D1"/>
    <w:rsid w:val="0055035B"/>
    <w:rsid w:val="005C3643"/>
    <w:rsid w:val="006074A1"/>
    <w:rsid w:val="00655E98"/>
    <w:rsid w:val="0068500D"/>
    <w:rsid w:val="007057F4"/>
    <w:rsid w:val="007417B3"/>
    <w:rsid w:val="00742102"/>
    <w:rsid w:val="00750AC4"/>
    <w:rsid w:val="00773B66"/>
    <w:rsid w:val="007C7473"/>
    <w:rsid w:val="007D26F1"/>
    <w:rsid w:val="007E0B55"/>
    <w:rsid w:val="007E5499"/>
    <w:rsid w:val="008253A5"/>
    <w:rsid w:val="008417CE"/>
    <w:rsid w:val="0084277E"/>
    <w:rsid w:val="00885DAA"/>
    <w:rsid w:val="008A3C95"/>
    <w:rsid w:val="008C386D"/>
    <w:rsid w:val="008C5106"/>
    <w:rsid w:val="008D5829"/>
    <w:rsid w:val="00934B74"/>
    <w:rsid w:val="00946F55"/>
    <w:rsid w:val="00965BD5"/>
    <w:rsid w:val="009875C8"/>
    <w:rsid w:val="00991D08"/>
    <w:rsid w:val="00A63DE6"/>
    <w:rsid w:val="00B00CF7"/>
    <w:rsid w:val="00B0688D"/>
    <w:rsid w:val="00B40525"/>
    <w:rsid w:val="00B41D82"/>
    <w:rsid w:val="00B90346"/>
    <w:rsid w:val="00BB6CAC"/>
    <w:rsid w:val="00BE7253"/>
    <w:rsid w:val="00CA16E0"/>
    <w:rsid w:val="00CE0BC9"/>
    <w:rsid w:val="00D2045C"/>
    <w:rsid w:val="00D540AF"/>
    <w:rsid w:val="00D6093C"/>
    <w:rsid w:val="00D638C1"/>
    <w:rsid w:val="00D73D44"/>
    <w:rsid w:val="00D967AC"/>
    <w:rsid w:val="00E50A4D"/>
    <w:rsid w:val="00E758BC"/>
    <w:rsid w:val="00E95AFE"/>
    <w:rsid w:val="00ED3756"/>
    <w:rsid w:val="00F23066"/>
    <w:rsid w:val="00F43A02"/>
    <w:rsid w:val="00F45884"/>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02232D5"/>
  <w15:chartTrackingRefBased/>
  <w15:docId w15:val="{FF5B206C-F65D-4529-A77F-BF52327B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character" w:styleId="UnresolvedMention">
    <w:name w:val="Unresolved Mention"/>
    <w:basedOn w:val="DefaultParagraphFont"/>
    <w:uiPriority w:val="99"/>
    <w:semiHidden/>
    <w:unhideWhenUsed/>
    <w:rsid w:val="00934B74"/>
    <w:rPr>
      <w:color w:val="605E5C"/>
      <w:shd w:val="clear" w:color="auto" w:fill="E1DFDD"/>
    </w:rPr>
  </w:style>
  <w:style w:type="paragraph" w:styleId="ListParagraph">
    <w:name w:val="List Paragraph"/>
    <w:basedOn w:val="Normal"/>
    <w:uiPriority w:val="34"/>
    <w:unhideWhenUsed/>
    <w:qFormat/>
    <w:rsid w:val="006074A1"/>
    <w:pPr>
      <w:ind w:left="720"/>
      <w:contextualSpacing/>
    </w:pPr>
  </w:style>
  <w:style w:type="paragraph" w:styleId="NormalWeb">
    <w:name w:val="Normal (Web)"/>
    <w:basedOn w:val="Normal"/>
    <w:uiPriority w:val="99"/>
    <w:semiHidden/>
    <w:unhideWhenUsed/>
    <w:rsid w:val="007E0B55"/>
    <w:pPr>
      <w:spacing w:before="100" w:beforeAutospacing="1" w:after="100" w:afterAutospacing="1" w:line="240" w:lineRule="auto"/>
    </w:pPr>
    <w:rPr>
      <w:rFonts w:ascii="Times New Roman" w:eastAsia="Times New Roman" w:hAnsi="Times New Roman" w:cs="Times New Roman"/>
      <w:b w:val="0"/>
      <w:color w:val="auto"/>
      <w:sz w:val="24"/>
      <w:szCs w:val="24"/>
      <w:lang w:bidi="hi-IN"/>
    </w:rPr>
  </w:style>
  <w:style w:type="character" w:styleId="Strong">
    <w:name w:val="Strong"/>
    <w:basedOn w:val="DefaultParagraphFont"/>
    <w:uiPriority w:val="22"/>
    <w:qFormat/>
    <w:rsid w:val="007E0B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67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hyperlink" Target="https://www.desicomments.com/desi/thank-you/"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linktr.ee/Khwab_Kalr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linkedin.com/in/khwab2064/" TargetMode="External"/><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hyperlink" Target="https://linktr.ee/Khwab_Kalra" TargetMode="External"/><Relationship Id="rId5" Type="http://schemas.openxmlformats.org/officeDocument/2006/relationships/footnotes" Target="footnotes.xml"/><Relationship Id="rId15" Type="http://schemas.openxmlformats.org/officeDocument/2006/relationships/hyperlink" Target="https://pixabay.com/en/goal-setting-goal-dart-target-1955806/" TargetMode="External"/><Relationship Id="rId23" Type="http://schemas.openxmlformats.org/officeDocument/2006/relationships/hyperlink" Target="https://www.linkedin.com/in/khwab2064/"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mailto:KHWABKALRA1@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KHWABKALRA1@GMAIL.COM" TargetMode="External"/><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3.png"/><Relationship Id="rId7" Type="http://schemas.openxmlformats.org/officeDocument/2006/relationships/image" Target="media/image17.png"/><Relationship Id="rId2" Type="http://schemas.openxmlformats.org/officeDocument/2006/relationships/image" Target="media/image12.svg"/><Relationship Id="rId1" Type="http://schemas.openxmlformats.org/officeDocument/2006/relationships/image" Target="media/image11.png"/><Relationship Id="rId6" Type="http://schemas.openxmlformats.org/officeDocument/2006/relationships/image" Target="media/image16.svg"/><Relationship Id="rId5" Type="http://schemas.openxmlformats.org/officeDocument/2006/relationships/image" Target="media/image15.png"/><Relationship Id="rId4" Type="http://schemas.openxmlformats.org/officeDocument/2006/relationships/image" Target="media/image14.svg"/><Relationship Id="rId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wab\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0669EA240B4A6D9D199F0073B91583"/>
        <w:category>
          <w:name w:val="General"/>
          <w:gallery w:val="placeholder"/>
        </w:category>
        <w:types>
          <w:type w:val="bbPlcHdr"/>
        </w:types>
        <w:behaviors>
          <w:behavior w:val="content"/>
        </w:behaviors>
        <w:guid w:val="{AEBF24FA-7872-41D4-A8D0-FD2D1EFB659F}"/>
      </w:docPartPr>
      <w:docPartBody>
        <w:p w:rsidR="00000000" w:rsidRDefault="00000000">
          <w:pPr>
            <w:pStyle w:val="090669EA240B4A6D9D199F0073B9158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AD4"/>
    <w:rsid w:val="00456AD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0669EA240B4A6D9D199F0073B91583">
    <w:name w:val="090669EA240B4A6D9D199F0073B91583"/>
  </w:style>
  <w:style w:type="paragraph" w:customStyle="1" w:styleId="942C65E395F141DA97173DA686514107">
    <w:name w:val="942C65E395F141DA97173DA686514107"/>
  </w:style>
  <w:style w:type="paragraph" w:customStyle="1" w:styleId="D7A41DD03FBE49498C06025F8A364090">
    <w:name w:val="D7A41DD03FBE49498C06025F8A364090"/>
  </w:style>
  <w:style w:type="paragraph" w:customStyle="1" w:styleId="55A1846BE87A400F80ABA7B0468DCF82">
    <w:name w:val="55A1846BE87A400F80ABA7B0468DCF82"/>
  </w:style>
  <w:style w:type="paragraph" w:customStyle="1" w:styleId="E714BE5E8B0C4BDF85D8A679A4A5607A">
    <w:name w:val="E714BE5E8B0C4BDF85D8A679A4A5607A"/>
  </w:style>
  <w:style w:type="paragraph" w:customStyle="1" w:styleId="BF9FC43A351A47D488F48E0D7CCB24FA">
    <w:name w:val="BF9FC43A351A47D488F48E0D7CCB24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(graphic design).dotx</Template>
  <TotalTime>4115</TotalTime>
  <Pages>7</Pages>
  <Words>417</Words>
  <Characters>2378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khwab kalra</dc:creator>
  <cp:keywords/>
  <dc:description/>
  <cp:lastModifiedBy>KHWAB KALRA</cp:lastModifiedBy>
  <cp:revision>1</cp:revision>
  <dcterms:created xsi:type="dcterms:W3CDTF">2023-06-28T14:08:00Z</dcterms:created>
  <dcterms:modified xsi:type="dcterms:W3CDTF">2023-07-01T17:47:00Z</dcterms:modified>
</cp:coreProperties>
</file>